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1329C0" w14:textId="77777777" w:rsidR="00B6173D" w:rsidRPr="00F660AE" w:rsidRDefault="002834A7" w:rsidP="0071024E">
      <w:pPr>
        <w:jc w:val="center"/>
        <w:rPr>
          <w:b/>
          <w:bCs/>
          <w:sz w:val="32"/>
          <w:szCs w:val="32"/>
          <w:lang w:val="en-US"/>
        </w:rPr>
      </w:pPr>
      <w:r w:rsidRPr="00F660AE">
        <w:rPr>
          <w:b/>
          <w:bCs/>
          <w:sz w:val="32"/>
          <w:szCs w:val="32"/>
          <w:lang w:val="en-US"/>
        </w:rPr>
        <w:t xml:space="preserve">How to install </w:t>
      </w:r>
      <w:r w:rsidR="008F1CB5" w:rsidRPr="00F660AE">
        <w:rPr>
          <w:b/>
          <w:bCs/>
          <w:sz w:val="32"/>
          <w:szCs w:val="32"/>
          <w:lang w:val="en-US"/>
        </w:rPr>
        <w:t xml:space="preserve">Ubuntu and </w:t>
      </w:r>
      <w:r w:rsidRPr="00F660AE">
        <w:rPr>
          <w:b/>
          <w:bCs/>
          <w:sz w:val="32"/>
          <w:szCs w:val="32"/>
          <w:lang w:val="en-US"/>
        </w:rPr>
        <w:t>ROS2 in Jetson Nano</w:t>
      </w:r>
    </w:p>
    <w:p w14:paraId="53356E2F" w14:textId="77777777" w:rsidR="00204E63" w:rsidRPr="00F660AE" w:rsidRDefault="00204E63" w:rsidP="0071024E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F660AE">
        <w:rPr>
          <w:sz w:val="28"/>
          <w:szCs w:val="28"/>
        </w:rPr>
        <w:t>Install xubuntu in Jetson Nano</w:t>
      </w:r>
    </w:p>
    <w:p w14:paraId="43D0ED32" w14:textId="77777777" w:rsidR="00204E63" w:rsidRPr="00A13890" w:rsidRDefault="00204E63">
      <w:pPr>
        <w:rPr>
          <w:rtl/>
          <w:lang w:val="en-US"/>
        </w:rPr>
      </w:pPr>
    </w:p>
    <w:p w14:paraId="41287520" w14:textId="77777777" w:rsidR="00F34FC1" w:rsidRPr="00A13890" w:rsidRDefault="00F34FC1" w:rsidP="00F34FC1">
      <w:pPr>
        <w:rPr>
          <w:color w:val="030303"/>
          <w:shd w:val="clear" w:color="auto" w:fill="F9F9F9"/>
        </w:rPr>
      </w:pPr>
      <w:r w:rsidRPr="00A13890">
        <w:rPr>
          <w:color w:val="030303"/>
          <w:shd w:val="clear" w:color="auto" w:fill="F9F9F9"/>
          <w:lang w:val="en-US"/>
        </w:rPr>
        <w:t xml:space="preserve">In this Repository I will show how to </w:t>
      </w:r>
      <w:r w:rsidRPr="00A13890">
        <w:rPr>
          <w:color w:val="030303"/>
          <w:shd w:val="clear" w:color="auto" w:fill="F9F9F9"/>
        </w:rPr>
        <w:t>install Ubuntu &amp; ROS2 on a Jetson Nano</w:t>
      </w:r>
    </w:p>
    <w:p w14:paraId="48221DEC" w14:textId="77777777" w:rsidR="00DB77A1" w:rsidRPr="00A13890" w:rsidRDefault="00DB77A1" w:rsidP="00DB77A1">
      <w:r w:rsidRPr="00A13890">
        <w:rPr>
          <w:color w:val="24292F"/>
          <w:shd w:val="clear" w:color="auto" w:fill="FFFFFF"/>
        </w:rPr>
        <w:t>We will download (Xubuntu 20.04 Focal Fossa L4T R32.3.1) instead of Ubuntu because it is a custom image for the Jetson Nano</w:t>
      </w:r>
    </w:p>
    <w:p w14:paraId="5FE2C3A5" w14:textId="77777777" w:rsidR="00DB77A1" w:rsidRPr="00A13890" w:rsidRDefault="00DB77A1" w:rsidP="00F34FC1">
      <w:pPr>
        <w:rPr>
          <w:color w:val="030303"/>
          <w:shd w:val="clear" w:color="auto" w:fill="F9F9F9"/>
        </w:rPr>
      </w:pPr>
    </w:p>
    <w:p w14:paraId="197873C6" w14:textId="77777777" w:rsidR="008F1CB5" w:rsidRPr="00F660AE" w:rsidRDefault="008F1CB5" w:rsidP="00F34FC1">
      <w:pPr>
        <w:rPr>
          <w:color w:val="030303"/>
          <w:sz w:val="21"/>
          <w:szCs w:val="21"/>
          <w:shd w:val="clear" w:color="auto" w:fill="F9F9F9"/>
        </w:rPr>
      </w:pPr>
    </w:p>
    <w:p w14:paraId="3CFE3CCF" w14:textId="77777777" w:rsidR="008F1CB5" w:rsidRPr="00A13890" w:rsidRDefault="008F1CB5" w:rsidP="00F34FC1">
      <w:pPr>
        <w:rPr>
          <w:color w:val="030303"/>
          <w:shd w:val="clear" w:color="auto" w:fill="F9F9F9"/>
        </w:rPr>
      </w:pPr>
    </w:p>
    <w:p w14:paraId="006FAECA" w14:textId="77777777" w:rsidR="00F34FC1" w:rsidRPr="00A13890" w:rsidRDefault="00CB6C92" w:rsidP="00F34FC1">
      <w:pPr>
        <w:pStyle w:val="ListParagraph"/>
        <w:numPr>
          <w:ilvl w:val="0"/>
          <w:numId w:val="1"/>
        </w:numPr>
      </w:pPr>
      <w:r w:rsidRPr="00A13890">
        <w:rPr>
          <w:lang w:val="en-US"/>
        </w:rPr>
        <w:t xml:space="preserve">Open ( </w:t>
      </w:r>
      <w:hyperlink r:id="rId8" w:history="1">
        <w:r w:rsidRPr="00A13890">
          <w:rPr>
            <w:rStyle w:val="Hyperlink"/>
          </w:rPr>
          <w:t>https://forums.developer.nvidia.com/t/xubuntu-20-04-focal-fossa-l4t-r32-3-1-custom-image-for-the-jetson-nano/121768</w:t>
        </w:r>
      </w:hyperlink>
      <w:r w:rsidRPr="00A13890">
        <w:rPr>
          <w:lang w:val="en-US"/>
        </w:rPr>
        <w:t xml:space="preserve">) </w:t>
      </w:r>
    </w:p>
    <w:p w14:paraId="579129D6" w14:textId="77777777" w:rsidR="00CB6C92" w:rsidRPr="00A13890" w:rsidRDefault="00CB6C92" w:rsidP="00CB6C92">
      <w:pPr>
        <w:pStyle w:val="ListParagraph"/>
        <w:numPr>
          <w:ilvl w:val="0"/>
          <w:numId w:val="1"/>
        </w:numPr>
        <w:spacing w:after="200" w:line="252" w:lineRule="auto"/>
        <w:rPr>
          <w:rFonts w:eastAsia="Calibri"/>
        </w:rPr>
      </w:pPr>
      <w:r w:rsidRPr="00A13890">
        <w:rPr>
          <w:lang w:val="en-US"/>
        </w:rPr>
        <w:t xml:space="preserve">Click on the download link : </w:t>
      </w:r>
      <w:hyperlink r:id="rId9" w:history="1">
        <w:r w:rsidRPr="00A13890">
          <w:rPr>
            <w:rStyle w:val="Hyperlink"/>
            <w:color w:val="76B900"/>
            <w:spacing w:val="2"/>
          </w:rPr>
          <w:t>Xubuntu-20.04-l4t-32.3.1.tar.tbz2</w:t>
        </w:r>
        <w:r w:rsidRPr="00A13890">
          <w:rPr>
            <w:rStyle w:val="apple-converted-space"/>
            <w:color w:val="76B900"/>
            <w:spacing w:val="2"/>
          </w:rPr>
          <w:t> </w:t>
        </w:r>
      </w:hyperlink>
    </w:p>
    <w:p w14:paraId="76FEE842" w14:textId="5138BD5B" w:rsidR="002834A7" w:rsidRPr="00F660AE" w:rsidRDefault="00F660AE">
      <w:pPr>
        <w:rPr>
          <w:noProof/>
          <w:lang w:val="en-US"/>
        </w:rPr>
      </w:pPr>
      <w:r>
        <w:rPr>
          <w:noProof/>
        </w:rPr>
        <mc:AlternateContent>
          <mc:Choice Requires="wpi">
            <w:drawing>
              <wp:anchor distT="9429" distB="9351" distL="123300" distR="123400" simplePos="0" relativeHeight="251659264" behindDoc="0" locked="0" layoutInCell="1" allowOverlap="1" wp14:anchorId="5E111AA9" wp14:editId="06EAAAAD">
                <wp:simplePos x="0" y="0"/>
                <wp:positionH relativeFrom="column">
                  <wp:posOffset>1203435</wp:posOffset>
                </wp:positionH>
                <wp:positionV relativeFrom="paragraph">
                  <wp:posOffset>2013489</wp:posOffset>
                </wp:positionV>
                <wp:extent cx="810895" cy="7620"/>
                <wp:effectExtent l="38100" t="38100" r="27305" b="30480"/>
                <wp:wrapNone/>
                <wp:docPr id="10" name="Ink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>
                          <a14:cpLocks xmlns:a14="http://schemas.microsoft.com/office/drawing/2010/main"/>
                        </w14:cNvContentPartPr>
                      </w14:nvContentPartPr>
                      <w14:xfrm>
                        <a:off x="0" y="0"/>
                        <a:ext cx="810895" cy="762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577A2A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style="position:absolute;margin-left:94.05pt;margin-top:157.85pt;width:65.25pt;height:2pt;z-index:251659264;visibility:visible;mso-wrap-style:square;mso-width-percent:0;mso-height-percent:0;mso-wrap-distance-left:3.425mm;mso-wrap-distance-top:.26192mm;mso-wrap-distance-right:3.42778mm;mso-wrap-distance-bottom:.25975mm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">
                <v:imagedata r:id="rId11" o:title=""/>
                <o:lock v:ext="edit" aspectratio="f"/>
              </v:shape>
            </w:pict>
          </mc:Fallback>
        </mc:AlternateContent>
      </w:r>
      <w:r w:rsidR="002834A7" w:rsidRPr="00F660AE">
        <w:t xml:space="preserve"> </w:t>
      </w:r>
      <w:r w:rsidRPr="00F660AE">
        <w:rPr>
          <w:noProof/>
          <w:lang w:val="en-US"/>
        </w:rPr>
        <w:drawing>
          <wp:inline distT="0" distB="0" distL="0" distR="0" wp14:anchorId="55EAFA02" wp14:editId="5C6A29C2">
            <wp:extent cx="5018405" cy="2950210"/>
            <wp:effectExtent l="0" t="0" r="0" b="0"/>
            <wp:docPr id="4" name="Picture 1" descr="Graphical user interfac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aphical user interface&#10;&#10;Description automatically generated"/>
                    <pic:cNvPicPr>
                      <a:picLocks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405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11866" w14:textId="77777777" w:rsidR="00CB6C92" w:rsidRPr="00F660AE" w:rsidRDefault="0045039C" w:rsidP="00CB6C92">
      <w:pPr>
        <w:pStyle w:val="ListParagraph"/>
        <w:numPr>
          <w:ilvl w:val="0"/>
          <w:numId w:val="1"/>
        </w:numPr>
        <w:tabs>
          <w:tab w:val="left" w:pos="459"/>
        </w:tabs>
        <w:rPr>
          <w:lang w:val="en-US"/>
        </w:rPr>
      </w:pPr>
      <w:r w:rsidRPr="00F660AE">
        <w:rPr>
          <w:lang w:val="en-US"/>
        </w:rPr>
        <w:t>After the following window pops up, click on Save file&gt;OK</w:t>
      </w:r>
    </w:p>
    <w:p w14:paraId="0CB1D49A" w14:textId="2A344C45" w:rsidR="00CB6C92" w:rsidRPr="00F660AE" w:rsidRDefault="00F660AE" w:rsidP="0045039C">
      <w:pPr>
        <w:pStyle w:val="ListParagraph"/>
        <w:tabs>
          <w:tab w:val="left" w:pos="459"/>
        </w:tabs>
        <w:rPr>
          <w:noProof/>
          <w:lang w:val="en-US"/>
        </w:rPr>
      </w:pPr>
      <w:r w:rsidRPr="00F660AE">
        <w:rPr>
          <w:noProof/>
          <w:lang w:val="en-US"/>
        </w:rPr>
        <w:drawing>
          <wp:inline distT="0" distB="0" distL="0" distR="0" wp14:anchorId="297FE300" wp14:editId="4CCBD6F8">
            <wp:extent cx="3178810" cy="2122805"/>
            <wp:effectExtent l="0" t="0" r="0" b="0"/>
            <wp:docPr id="3" name="Picture 5" descr="Graphical user interface, text, application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raphical user interface, text, application&#10;&#10;Description automatically generated"/>
                    <pic:cNvPicPr>
                      <a:picLocks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810" cy="212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5DFBB" w14:textId="77777777" w:rsidR="008F1CB5" w:rsidRPr="00F660AE" w:rsidRDefault="008F1CB5" w:rsidP="008F1CB5">
      <w:pPr>
        <w:rPr>
          <w:noProof/>
          <w:lang w:val="en-US"/>
        </w:rPr>
      </w:pPr>
    </w:p>
    <w:p w14:paraId="36D4BCDC" w14:textId="77777777" w:rsidR="00424578" w:rsidRPr="00F660AE" w:rsidRDefault="00424578" w:rsidP="008F1CB5">
      <w:pPr>
        <w:rPr>
          <w:noProof/>
          <w:lang w:val="en-US"/>
        </w:rPr>
      </w:pPr>
    </w:p>
    <w:p w14:paraId="1A5E190B" w14:textId="77777777" w:rsidR="00424578" w:rsidRPr="00F660AE" w:rsidRDefault="00424578" w:rsidP="008F1CB5">
      <w:pPr>
        <w:rPr>
          <w:noProof/>
          <w:lang w:val="en-US"/>
        </w:rPr>
      </w:pPr>
    </w:p>
    <w:p w14:paraId="26F37BA9" w14:textId="77777777" w:rsidR="00204E63" w:rsidRPr="00F660AE" w:rsidRDefault="00204E63" w:rsidP="00204E63">
      <w:pPr>
        <w:rPr>
          <w:rStyle w:val="style-scope"/>
          <w:sz w:val="22"/>
          <w:szCs w:val="22"/>
        </w:rPr>
      </w:pPr>
    </w:p>
    <w:p w14:paraId="65DBD2DE" w14:textId="77777777" w:rsidR="0071024E" w:rsidRPr="00F660AE" w:rsidRDefault="0071024E" w:rsidP="00204E63">
      <w:pPr>
        <w:rPr>
          <w:rStyle w:val="style-scope"/>
          <w:sz w:val="22"/>
          <w:szCs w:val="22"/>
        </w:rPr>
      </w:pPr>
    </w:p>
    <w:p w14:paraId="3D356BA3" w14:textId="77777777" w:rsidR="0071024E" w:rsidRPr="00F660AE" w:rsidRDefault="0071024E" w:rsidP="00204E63">
      <w:pPr>
        <w:rPr>
          <w:rStyle w:val="style-scope"/>
          <w:sz w:val="22"/>
          <w:szCs w:val="22"/>
        </w:rPr>
      </w:pPr>
    </w:p>
    <w:p w14:paraId="456F0FA6" w14:textId="77777777" w:rsidR="00204E63" w:rsidRPr="00F660AE" w:rsidRDefault="00204E63" w:rsidP="00204E63">
      <w:pPr>
        <w:pStyle w:val="ListParagraph"/>
        <w:rPr>
          <w:rStyle w:val="style-scope"/>
          <w:color w:val="030303"/>
          <w:sz w:val="21"/>
          <w:szCs w:val="21"/>
          <w:bdr w:val="none" w:sz="0" w:space="0" w:color="auto" w:frame="1"/>
        </w:rPr>
      </w:pPr>
    </w:p>
    <w:p w14:paraId="50B83F6D" w14:textId="5D35BA72" w:rsidR="00204E63" w:rsidRDefault="00204E63" w:rsidP="0071024E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F660AE">
        <w:rPr>
          <w:sz w:val="28"/>
          <w:szCs w:val="28"/>
        </w:rPr>
        <w:lastRenderedPageBreak/>
        <w:t>Download balena</w:t>
      </w:r>
    </w:p>
    <w:p w14:paraId="713E9987" w14:textId="77777777" w:rsidR="00A13890" w:rsidRPr="00F660AE" w:rsidRDefault="00A13890" w:rsidP="00A13890">
      <w:pPr>
        <w:pStyle w:val="ListParagraph"/>
        <w:rPr>
          <w:sz w:val="28"/>
          <w:szCs w:val="28"/>
        </w:rPr>
      </w:pPr>
    </w:p>
    <w:p w14:paraId="4766168F" w14:textId="77777777" w:rsidR="008F1CB5" w:rsidRPr="00A13890" w:rsidRDefault="008F1CB5" w:rsidP="00204E63">
      <w:pPr>
        <w:pStyle w:val="ListParagraph"/>
        <w:numPr>
          <w:ilvl w:val="0"/>
          <w:numId w:val="4"/>
        </w:numPr>
        <w:rPr>
          <w:rStyle w:val="style-scope"/>
        </w:rPr>
      </w:pPr>
      <w:r w:rsidRPr="00A13890">
        <w:rPr>
          <w:rStyle w:val="style-scope"/>
          <w:color w:val="030303"/>
          <w:bdr w:val="none" w:sz="0" w:space="0" w:color="auto" w:frame="1"/>
          <w:lang w:val="en-US"/>
        </w:rPr>
        <w:t xml:space="preserve">You need to </w:t>
      </w:r>
      <w:r w:rsidRPr="00A13890">
        <w:rPr>
          <w:rStyle w:val="style-scope"/>
          <w:color w:val="030303"/>
          <w:bdr w:val="none" w:sz="0" w:space="0" w:color="auto" w:frame="1"/>
        </w:rPr>
        <w:t>flash your SD card</w:t>
      </w:r>
      <w:r w:rsidR="005279F4" w:rsidRPr="00A13890">
        <w:rPr>
          <w:rStyle w:val="style-scope"/>
          <w:color w:val="030303"/>
          <w:bdr w:val="none" w:sz="0" w:space="0" w:color="auto" w:frame="1"/>
          <w:lang w:val="en-US"/>
        </w:rPr>
        <w:t xml:space="preserve"> using </w:t>
      </w:r>
      <w:proofErr w:type="spellStart"/>
      <w:r w:rsidR="005279F4" w:rsidRPr="00A13890">
        <w:rPr>
          <w:rStyle w:val="style-scope"/>
          <w:color w:val="030303"/>
          <w:bdr w:val="none" w:sz="0" w:space="0" w:color="auto" w:frame="1"/>
          <w:lang w:val="en-US"/>
        </w:rPr>
        <w:t>balenaEtcher</w:t>
      </w:r>
      <w:proofErr w:type="spellEnd"/>
      <w:r w:rsidR="005279F4" w:rsidRPr="00A13890">
        <w:rPr>
          <w:rStyle w:val="style-scope"/>
          <w:color w:val="030303"/>
          <w:bdr w:val="none" w:sz="0" w:space="0" w:color="auto" w:frame="1"/>
          <w:lang w:val="en-US"/>
        </w:rPr>
        <w:t xml:space="preserve"> (Recommended) </w:t>
      </w:r>
      <w:r w:rsidRPr="00A13890">
        <w:rPr>
          <w:rStyle w:val="style-scope"/>
          <w:color w:val="030303"/>
          <w:bdr w:val="none" w:sz="0" w:space="0" w:color="auto" w:frame="1"/>
          <w:lang w:val="en-US"/>
        </w:rPr>
        <w:t xml:space="preserve">, here is the </w:t>
      </w:r>
      <w:r w:rsidR="00050E41" w:rsidRPr="00A13890">
        <w:rPr>
          <w:rStyle w:val="style-scope"/>
          <w:color w:val="030303"/>
          <w:bdr w:val="none" w:sz="0" w:space="0" w:color="auto" w:frame="1"/>
          <w:lang w:val="en-US"/>
        </w:rPr>
        <w:t>link</w:t>
      </w:r>
      <w:r w:rsidRPr="00A13890">
        <w:rPr>
          <w:rStyle w:val="style-scope"/>
          <w:color w:val="030303"/>
          <w:bdr w:val="none" w:sz="0" w:space="0" w:color="auto" w:frame="1"/>
          <w:lang w:val="en-US"/>
        </w:rPr>
        <w:t xml:space="preserve"> that will do that for you:</w:t>
      </w:r>
      <w:r w:rsidRPr="00A13890">
        <w:rPr>
          <w:rStyle w:val="style-scope"/>
          <w:color w:val="030303"/>
          <w:bdr w:val="none" w:sz="0" w:space="0" w:color="auto" w:frame="1"/>
        </w:rPr>
        <w:t xml:space="preserve"> </w:t>
      </w:r>
      <w:hyperlink r:id="rId14" w:tgtFrame="_blank" w:history="1">
        <w:r w:rsidRPr="00A13890">
          <w:rPr>
            <w:rStyle w:val="Hyperlink"/>
          </w:rPr>
          <w:t>https://www.balena.io/etcher/</w:t>
        </w:r>
      </w:hyperlink>
      <w:r w:rsidRPr="00A13890">
        <w:rPr>
          <w:rStyle w:val="style-scope"/>
          <w:color w:val="030303"/>
          <w:bdr w:val="none" w:sz="0" w:space="0" w:color="auto" w:frame="1"/>
        </w:rPr>
        <w:t xml:space="preserve"> </w:t>
      </w:r>
      <w:r w:rsidR="00050E41" w:rsidRPr="00A13890">
        <w:rPr>
          <w:rStyle w:val="style-scope"/>
          <w:color w:val="030303"/>
          <w:bdr w:val="none" w:sz="0" w:space="0" w:color="auto" w:frame="1"/>
          <w:lang w:val="en-US"/>
        </w:rPr>
        <w:t xml:space="preserve">, click </w:t>
      </w:r>
      <w:r w:rsidR="00050E41" w:rsidRPr="00A13890">
        <w:rPr>
          <w:rStyle w:val="style-scope"/>
          <w:b/>
          <w:bCs/>
          <w:color w:val="030303"/>
          <w:bdr w:val="none" w:sz="0" w:space="0" w:color="auto" w:frame="1"/>
          <w:lang w:val="en-US"/>
        </w:rPr>
        <w:t>Do</w:t>
      </w:r>
      <w:r w:rsidR="00C6730B" w:rsidRPr="00A13890">
        <w:rPr>
          <w:rStyle w:val="style-scope"/>
          <w:b/>
          <w:bCs/>
          <w:color w:val="030303"/>
          <w:bdr w:val="none" w:sz="0" w:space="0" w:color="auto" w:frame="1"/>
          <w:lang w:val="en-US"/>
        </w:rPr>
        <w:t>w</w:t>
      </w:r>
      <w:r w:rsidR="00050E41" w:rsidRPr="00A13890">
        <w:rPr>
          <w:rStyle w:val="style-scope"/>
          <w:b/>
          <w:bCs/>
          <w:color w:val="030303"/>
          <w:bdr w:val="none" w:sz="0" w:space="0" w:color="auto" w:frame="1"/>
          <w:lang w:val="en-US"/>
        </w:rPr>
        <w:t>nload for</w:t>
      </w:r>
      <w:r w:rsidR="00050E41" w:rsidRPr="00A13890">
        <w:rPr>
          <w:rStyle w:val="style-scope"/>
          <w:color w:val="030303"/>
          <w:bdr w:val="none" w:sz="0" w:space="0" w:color="auto" w:frame="1"/>
          <w:lang w:val="en-US"/>
        </w:rPr>
        <w:t xml:space="preserve"> </w:t>
      </w:r>
      <w:r w:rsidR="00050E41" w:rsidRPr="00A13890">
        <w:rPr>
          <w:rStyle w:val="style-scope"/>
          <w:b/>
          <w:bCs/>
          <w:color w:val="030303"/>
          <w:bdr w:val="none" w:sz="0" w:space="0" w:color="auto" w:frame="1"/>
          <w:lang w:val="en-US"/>
        </w:rPr>
        <w:t>L</w:t>
      </w:r>
      <w:r w:rsidR="00C6730B" w:rsidRPr="00A13890">
        <w:rPr>
          <w:rStyle w:val="style-scope"/>
          <w:b/>
          <w:bCs/>
          <w:color w:val="030303"/>
          <w:bdr w:val="none" w:sz="0" w:space="0" w:color="auto" w:frame="1"/>
          <w:lang w:val="en-US"/>
        </w:rPr>
        <w:t>inu</w:t>
      </w:r>
      <w:r w:rsidR="00050E41" w:rsidRPr="00A13890">
        <w:rPr>
          <w:rStyle w:val="style-scope"/>
          <w:b/>
          <w:bCs/>
          <w:color w:val="030303"/>
          <w:bdr w:val="none" w:sz="0" w:space="0" w:color="auto" w:frame="1"/>
          <w:lang w:val="en-US"/>
        </w:rPr>
        <w:t>x x64</w:t>
      </w:r>
      <w:r w:rsidR="00050E41" w:rsidRPr="00A13890">
        <w:rPr>
          <w:rStyle w:val="style-scope"/>
          <w:color w:val="030303"/>
          <w:bdr w:val="none" w:sz="0" w:space="0" w:color="auto" w:frame="1"/>
          <w:lang w:val="en-US"/>
        </w:rPr>
        <w:t xml:space="preserve"> &gt;</w:t>
      </w:r>
      <w:r w:rsidR="005279F4" w:rsidRPr="00A13890">
        <w:rPr>
          <w:rStyle w:val="style-scope"/>
          <w:color w:val="030303"/>
          <w:bdr w:val="none" w:sz="0" w:space="0" w:color="auto" w:frame="1"/>
          <w:lang w:val="en-US"/>
        </w:rPr>
        <w:t xml:space="preserve"> </w:t>
      </w:r>
      <w:r w:rsidR="005279F4" w:rsidRPr="00A13890">
        <w:rPr>
          <w:rStyle w:val="style-scope"/>
          <w:b/>
          <w:bCs/>
          <w:color w:val="030303"/>
          <w:bdr w:val="none" w:sz="0" w:space="0" w:color="auto" w:frame="1"/>
          <w:lang w:val="en-US"/>
        </w:rPr>
        <w:t>Save File</w:t>
      </w:r>
      <w:r w:rsidR="005279F4" w:rsidRPr="00A13890">
        <w:rPr>
          <w:rStyle w:val="style-scope"/>
          <w:color w:val="030303"/>
          <w:bdr w:val="none" w:sz="0" w:space="0" w:color="auto" w:frame="1"/>
          <w:lang w:val="en-US"/>
        </w:rPr>
        <w:t xml:space="preserve">&gt; </w:t>
      </w:r>
      <w:r w:rsidR="005279F4" w:rsidRPr="00A13890">
        <w:rPr>
          <w:rStyle w:val="style-scope"/>
          <w:b/>
          <w:bCs/>
          <w:color w:val="030303"/>
          <w:bdr w:val="none" w:sz="0" w:space="0" w:color="auto" w:frame="1"/>
          <w:lang w:val="en-US"/>
        </w:rPr>
        <w:t>OK</w:t>
      </w:r>
    </w:p>
    <w:p w14:paraId="327C3D3F" w14:textId="77777777" w:rsidR="006365FB" w:rsidRPr="00F660AE" w:rsidRDefault="006365FB" w:rsidP="00050E41">
      <w:pPr>
        <w:pStyle w:val="ListParagraph"/>
      </w:pPr>
    </w:p>
    <w:p w14:paraId="634676CC" w14:textId="4D03D9FD" w:rsidR="008F1CB5" w:rsidRPr="00F660AE" w:rsidRDefault="00F660AE" w:rsidP="008F1CB5">
      <w:pPr>
        <w:tabs>
          <w:tab w:val="left" w:pos="1398"/>
        </w:tabs>
        <w:ind w:left="360"/>
      </w:pPr>
      <w:r w:rsidRPr="00FB15D4">
        <w:rPr>
          <w:noProof/>
        </w:rPr>
        <w:drawing>
          <wp:inline distT="0" distB="0" distL="0" distR="0" wp14:anchorId="190AC3BD" wp14:editId="13376EBB">
            <wp:extent cx="5725795" cy="1665605"/>
            <wp:effectExtent l="0" t="0" r="0" b="0"/>
            <wp:docPr id="2" name="Picture 7" descr="Graphical user interface, application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raphical user interface, application&#10;&#10;Description automatically generated"/>
                    <pic:cNvPicPr>
                      <a:picLocks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66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852F1" w14:textId="77777777" w:rsidR="00564AC1" w:rsidRPr="00F660AE" w:rsidRDefault="00564AC1" w:rsidP="00424578">
      <w:pPr>
        <w:pStyle w:val="ListParagraph"/>
        <w:numPr>
          <w:ilvl w:val="0"/>
          <w:numId w:val="2"/>
        </w:numPr>
        <w:tabs>
          <w:tab w:val="left" w:pos="1398"/>
        </w:tabs>
        <w:rPr>
          <w:lang w:val="en-US"/>
        </w:rPr>
      </w:pPr>
      <w:r w:rsidRPr="00F660AE">
        <w:rPr>
          <w:lang w:val="en-US"/>
        </w:rPr>
        <w:t xml:space="preserve">Click on </w:t>
      </w:r>
      <w:r w:rsidRPr="00F660AE">
        <w:rPr>
          <w:b/>
          <w:bCs/>
          <w:lang w:val="en-US"/>
        </w:rPr>
        <w:t>Extract Here</w:t>
      </w:r>
      <w:r w:rsidRPr="00F660AE">
        <w:rPr>
          <w:lang w:val="en-US"/>
        </w:rPr>
        <w:t xml:space="preserve"> so you can have the app image</w:t>
      </w:r>
    </w:p>
    <w:p w14:paraId="6EA2B16D" w14:textId="05256D20" w:rsidR="00564AC1" w:rsidRPr="00F660AE" w:rsidRDefault="00F660AE" w:rsidP="00564AC1">
      <w:pPr>
        <w:pStyle w:val="ListParagraph"/>
        <w:tabs>
          <w:tab w:val="left" w:pos="1398"/>
        </w:tabs>
        <w:rPr>
          <w:lang w:val="en-US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7E32FD1E" wp14:editId="0B628915">
            <wp:simplePos x="0" y="0"/>
            <wp:positionH relativeFrom="column">
              <wp:posOffset>3105150</wp:posOffset>
            </wp:positionH>
            <wp:positionV relativeFrom="paragraph">
              <wp:posOffset>184785</wp:posOffset>
            </wp:positionV>
            <wp:extent cx="2739390" cy="1504315"/>
            <wp:effectExtent l="0" t="0" r="0" b="0"/>
            <wp:wrapTight wrapText="bothSides">
              <wp:wrapPolygon edited="0">
                <wp:start x="0" y="0"/>
                <wp:lineTo x="0" y="21336"/>
                <wp:lineTo x="21530" y="21336"/>
                <wp:lineTo x="21530" y="0"/>
                <wp:lineTo x="0" y="0"/>
              </wp:wrapPolygon>
            </wp:wrapTight>
            <wp:docPr id="9" name="Picture 10" descr="Website&#10;&#10;Description automatically generated with low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Website&#10;&#10;Description automatically generated with low confidence"/>
                    <pic:cNvPicPr>
                      <a:picLocks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9390" cy="150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4D4C0BCE" wp14:editId="6D0DFBBF">
            <wp:simplePos x="0" y="0"/>
            <wp:positionH relativeFrom="column">
              <wp:posOffset>227330</wp:posOffset>
            </wp:positionH>
            <wp:positionV relativeFrom="paragraph">
              <wp:posOffset>184150</wp:posOffset>
            </wp:positionV>
            <wp:extent cx="2739390" cy="1504315"/>
            <wp:effectExtent l="0" t="0" r="0" b="0"/>
            <wp:wrapTight wrapText="bothSides">
              <wp:wrapPolygon edited="0">
                <wp:start x="0" y="0"/>
                <wp:lineTo x="0" y="21336"/>
                <wp:lineTo x="21530" y="21336"/>
                <wp:lineTo x="21530" y="0"/>
                <wp:lineTo x="0" y="0"/>
              </wp:wrapPolygon>
            </wp:wrapTight>
            <wp:docPr id="8" name="Picture 9" descr="Graphical user interfac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raphical user interface&#10;&#10;Description automatically generated"/>
                    <pic:cNvPicPr>
                      <a:picLocks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9390" cy="150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7DA68B" w14:textId="77777777" w:rsidR="00564AC1" w:rsidRPr="00F660AE" w:rsidRDefault="00564AC1" w:rsidP="00564AC1">
      <w:pPr>
        <w:pStyle w:val="ListParagraph"/>
        <w:tabs>
          <w:tab w:val="left" w:pos="1398"/>
        </w:tabs>
        <w:rPr>
          <w:lang w:val="en-US"/>
        </w:rPr>
      </w:pPr>
    </w:p>
    <w:p w14:paraId="596B1DC0" w14:textId="2AF20AA3" w:rsidR="008F1CB5" w:rsidRPr="00F660AE" w:rsidRDefault="00F660AE" w:rsidP="00424578">
      <w:pPr>
        <w:pStyle w:val="ListParagraph"/>
        <w:numPr>
          <w:ilvl w:val="0"/>
          <w:numId w:val="2"/>
        </w:numPr>
        <w:tabs>
          <w:tab w:val="left" w:pos="1398"/>
        </w:tabs>
        <w:rPr>
          <w:lang w:val="en-US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676B1FB0" wp14:editId="4990014B">
            <wp:simplePos x="0" y="0"/>
            <wp:positionH relativeFrom="column">
              <wp:posOffset>114300</wp:posOffset>
            </wp:positionH>
            <wp:positionV relativeFrom="paragraph">
              <wp:posOffset>259080</wp:posOffset>
            </wp:positionV>
            <wp:extent cx="5727700" cy="3145155"/>
            <wp:effectExtent l="0" t="0" r="0" b="0"/>
            <wp:wrapTight wrapText="bothSides">
              <wp:wrapPolygon edited="0">
                <wp:start x="0" y="0"/>
                <wp:lineTo x="0" y="21543"/>
                <wp:lineTo x="21552" y="21543"/>
                <wp:lineTo x="21552" y="0"/>
                <wp:lineTo x="0" y="0"/>
              </wp:wrapPolygon>
            </wp:wrapTight>
            <wp:docPr id="7" name="Picture 11" descr="A screenshot of a computer&#10;&#10;Description automatically generated with medium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 screenshot of a computer&#10;&#10;Description automatically generated with medium confidence"/>
                    <pic:cNvPicPr>
                      <a:picLocks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4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4AC1" w:rsidRPr="00F660AE">
        <w:rPr>
          <w:lang w:val="en-US"/>
        </w:rPr>
        <w:t>Now  the program is s</w:t>
      </w:r>
      <w:r w:rsidR="00A13890">
        <w:rPr>
          <w:lang w:val="en-US"/>
        </w:rPr>
        <w:t>e</w:t>
      </w:r>
      <w:r w:rsidR="00564AC1" w:rsidRPr="00F660AE">
        <w:rPr>
          <w:lang w:val="en-US"/>
        </w:rPr>
        <w:t>t up</w:t>
      </w:r>
    </w:p>
    <w:p w14:paraId="7D61474E" w14:textId="77777777" w:rsidR="00564AC1" w:rsidRPr="00F660AE" w:rsidRDefault="00564AC1" w:rsidP="00564AC1">
      <w:pPr>
        <w:pStyle w:val="ListParagraph"/>
        <w:tabs>
          <w:tab w:val="left" w:pos="1398"/>
        </w:tabs>
        <w:rPr>
          <w:lang w:val="en-US"/>
        </w:rPr>
      </w:pPr>
    </w:p>
    <w:p w14:paraId="17F98582" w14:textId="77777777" w:rsidR="00564AC1" w:rsidRPr="00F660AE" w:rsidRDefault="00564AC1" w:rsidP="00564AC1">
      <w:pPr>
        <w:pStyle w:val="ListParagraph"/>
        <w:tabs>
          <w:tab w:val="left" w:pos="1398"/>
        </w:tabs>
        <w:rPr>
          <w:noProof/>
          <w:lang w:val="en-US"/>
        </w:rPr>
      </w:pPr>
    </w:p>
    <w:p w14:paraId="5A837D9A" w14:textId="77777777" w:rsidR="00421631" w:rsidRPr="00F660AE" w:rsidRDefault="00424578" w:rsidP="00421631">
      <w:pPr>
        <w:tabs>
          <w:tab w:val="left" w:pos="1398"/>
        </w:tabs>
        <w:rPr>
          <w:lang w:val="en-US"/>
        </w:rPr>
      </w:pPr>
      <w:r w:rsidRPr="00F660AE">
        <w:rPr>
          <w:lang w:val="en-US"/>
        </w:rPr>
        <w:lastRenderedPageBreak/>
        <w:tab/>
      </w:r>
    </w:p>
    <w:p w14:paraId="017671B0" w14:textId="77777777" w:rsidR="00421631" w:rsidRPr="00F660AE" w:rsidRDefault="00424578" w:rsidP="00421631">
      <w:pPr>
        <w:pStyle w:val="ListParagraph"/>
        <w:numPr>
          <w:ilvl w:val="0"/>
          <w:numId w:val="2"/>
        </w:numPr>
        <w:tabs>
          <w:tab w:val="left" w:pos="1398"/>
        </w:tabs>
        <w:rPr>
          <w:lang w:val="en-US"/>
        </w:rPr>
      </w:pPr>
      <w:r w:rsidRPr="00F660AE">
        <w:rPr>
          <w:lang w:val="en-US"/>
        </w:rPr>
        <w:t xml:space="preserve">Before you can flash the </w:t>
      </w:r>
      <w:proofErr w:type="gramStart"/>
      <w:r w:rsidRPr="00F660AE">
        <w:rPr>
          <w:lang w:val="en-US"/>
        </w:rPr>
        <w:t>image</w:t>
      </w:r>
      <w:proofErr w:type="gramEnd"/>
      <w:r w:rsidRPr="00F660AE">
        <w:rPr>
          <w:lang w:val="en-US"/>
        </w:rPr>
        <w:t xml:space="preserve"> you have to </w:t>
      </w:r>
      <w:r w:rsidRPr="00F660AE">
        <w:rPr>
          <w:b/>
          <w:bCs/>
          <w:lang w:val="en-US"/>
        </w:rPr>
        <w:t>Extract the zip file</w:t>
      </w:r>
      <w:r w:rsidR="00880309" w:rsidRPr="00F660AE">
        <w:rPr>
          <w:b/>
          <w:bCs/>
          <w:lang w:val="en-US"/>
        </w:rPr>
        <w:t xml:space="preserve"> for ubuntu</w:t>
      </w:r>
      <w:r w:rsidRPr="00F660AE">
        <w:rPr>
          <w:lang w:val="en-US"/>
        </w:rPr>
        <w:t xml:space="preserve"> that you</w:t>
      </w:r>
      <w:r w:rsidR="00880309" w:rsidRPr="00F660AE">
        <w:rPr>
          <w:lang w:val="en-US"/>
        </w:rPr>
        <w:t>’</w:t>
      </w:r>
      <w:r w:rsidRPr="00F660AE">
        <w:rPr>
          <w:lang w:val="en-US"/>
        </w:rPr>
        <w:t>ve download it</w:t>
      </w:r>
      <w:r w:rsidR="00880309" w:rsidRPr="00F660AE">
        <w:rPr>
          <w:lang w:val="en-US"/>
        </w:rPr>
        <w:t xml:space="preserve"> </w:t>
      </w:r>
      <w:r w:rsidR="00421631" w:rsidRPr="00F660AE">
        <w:rPr>
          <w:lang w:val="en-US"/>
        </w:rPr>
        <w:t>u</w:t>
      </w:r>
      <w:r w:rsidR="00880309" w:rsidRPr="00F660AE">
        <w:rPr>
          <w:lang w:val="en-US"/>
        </w:rPr>
        <w:t>sing the Terminal type this c</w:t>
      </w:r>
      <w:r w:rsidR="00880309" w:rsidRPr="00F660AE">
        <w:t xml:space="preserve">ommand to extract the </w:t>
      </w:r>
      <w:r w:rsidR="00421631" w:rsidRPr="00F660AE">
        <w:rPr>
          <w:lang w:val="en-US"/>
        </w:rPr>
        <w:t>Xu</w:t>
      </w:r>
      <w:r w:rsidR="00880309" w:rsidRPr="00F660AE">
        <w:t xml:space="preserve">buntu image: </w:t>
      </w:r>
    </w:p>
    <w:p w14:paraId="37F42044" w14:textId="16FC15C8" w:rsidR="00880309" w:rsidRPr="00F660AE" w:rsidRDefault="00F660AE" w:rsidP="00421631">
      <w:pPr>
        <w:pStyle w:val="ListParagraph"/>
        <w:tabs>
          <w:tab w:val="left" w:pos="1398"/>
        </w:tabs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48F26AE8" wp14:editId="74A24CB8">
            <wp:simplePos x="0" y="0"/>
            <wp:positionH relativeFrom="column">
              <wp:posOffset>0</wp:posOffset>
            </wp:positionH>
            <wp:positionV relativeFrom="paragraph">
              <wp:posOffset>247015</wp:posOffset>
            </wp:positionV>
            <wp:extent cx="5727700" cy="3074035"/>
            <wp:effectExtent l="0" t="0" r="0" b="0"/>
            <wp:wrapTight wrapText="bothSides">
              <wp:wrapPolygon edited="0">
                <wp:start x="0" y="0"/>
                <wp:lineTo x="0" y="21506"/>
                <wp:lineTo x="21552" y="21506"/>
                <wp:lineTo x="21552" y="0"/>
                <wp:lineTo x="0" y="0"/>
              </wp:wrapPolygon>
            </wp:wrapTight>
            <wp:docPr id="6" name="Picture 13" descr="Graphical user interface, tex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raphical user interface, text&#10;&#10;Description automatically generated"/>
                    <pic:cNvPicPr>
                      <a:picLocks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0309" w:rsidRPr="00F660AE">
        <w:t>tar -xvjf Xubuntu-20.04-l4t-r32.3.1.tar.tbz2</w:t>
      </w:r>
    </w:p>
    <w:p w14:paraId="2B869471" w14:textId="77777777" w:rsidR="0071024E" w:rsidRPr="00F660AE" w:rsidRDefault="0071024E" w:rsidP="00421631">
      <w:pPr>
        <w:pStyle w:val="ListParagraph"/>
        <w:tabs>
          <w:tab w:val="left" w:pos="1398"/>
        </w:tabs>
      </w:pPr>
    </w:p>
    <w:p w14:paraId="64F979C8" w14:textId="77777777" w:rsidR="0071024E" w:rsidRPr="00F660AE" w:rsidRDefault="0071024E" w:rsidP="00421631">
      <w:pPr>
        <w:pStyle w:val="ListParagraph"/>
        <w:tabs>
          <w:tab w:val="left" w:pos="1398"/>
        </w:tabs>
        <w:rPr>
          <w:lang w:val="en-US"/>
        </w:rPr>
      </w:pPr>
    </w:p>
    <w:p w14:paraId="51C1D97A" w14:textId="77777777" w:rsidR="00424578" w:rsidRPr="00F660AE" w:rsidRDefault="00424578" w:rsidP="00880309">
      <w:pPr>
        <w:rPr>
          <w:noProof/>
        </w:rPr>
      </w:pPr>
    </w:p>
    <w:p w14:paraId="14C105C6" w14:textId="77777777" w:rsidR="00421631" w:rsidRPr="00F660AE" w:rsidRDefault="00421631" w:rsidP="00421631">
      <w:pPr>
        <w:pStyle w:val="ListParagraph"/>
        <w:numPr>
          <w:ilvl w:val="0"/>
          <w:numId w:val="2"/>
        </w:numPr>
        <w:rPr>
          <w:noProof/>
          <w:lang w:val="en-US"/>
        </w:rPr>
      </w:pPr>
      <w:r w:rsidRPr="00F660AE">
        <w:rPr>
          <w:noProof/>
          <w:lang w:val="en-US"/>
        </w:rPr>
        <w:t xml:space="preserve">Go back to the balena Etcher &gt; </w:t>
      </w:r>
      <w:r w:rsidRPr="00F660AE">
        <w:rPr>
          <w:b/>
          <w:bCs/>
          <w:noProof/>
          <w:lang w:val="en-US"/>
        </w:rPr>
        <w:t>Flash from file</w:t>
      </w:r>
      <w:r w:rsidRPr="00F660AE">
        <w:rPr>
          <w:noProof/>
          <w:lang w:val="en-US"/>
        </w:rPr>
        <w:t xml:space="preserve">&gt; </w:t>
      </w:r>
      <w:r w:rsidRPr="00F660AE">
        <w:rPr>
          <w:b/>
          <w:bCs/>
          <w:noProof/>
          <w:lang w:val="en-US"/>
        </w:rPr>
        <w:t>Downloads</w:t>
      </w:r>
      <w:r w:rsidRPr="00F660AE">
        <w:rPr>
          <w:noProof/>
          <w:lang w:val="en-US"/>
        </w:rPr>
        <w:t>&gt;</w:t>
      </w:r>
      <w:r w:rsidR="00C6730B" w:rsidRPr="00F660AE">
        <w:rPr>
          <w:b/>
          <w:bCs/>
          <w:noProof/>
          <w:lang w:val="en-US"/>
        </w:rPr>
        <w:t>Xubuntu-20.04….</w:t>
      </w:r>
      <w:r w:rsidR="00C6730B" w:rsidRPr="00F660AE">
        <w:rPr>
          <w:noProof/>
          <w:lang w:val="en-US"/>
        </w:rPr>
        <w:t xml:space="preserve"> (Select the image for xubuntu</w:t>
      </w:r>
      <w:r w:rsidR="0071024E" w:rsidRPr="00F660AE">
        <w:rPr>
          <w:noProof/>
          <w:lang w:val="en-US"/>
        </w:rPr>
        <w:t>)</w:t>
      </w:r>
    </w:p>
    <w:p w14:paraId="4C073859" w14:textId="7ADBE32B" w:rsidR="00421631" w:rsidRPr="00F660AE" w:rsidRDefault="00F660AE" w:rsidP="00421631">
      <w:pPr>
        <w:tabs>
          <w:tab w:val="left" w:pos="2126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4C47D5A4" wp14:editId="19190160">
            <wp:simplePos x="0" y="0"/>
            <wp:positionH relativeFrom="column">
              <wp:posOffset>130810</wp:posOffset>
            </wp:positionH>
            <wp:positionV relativeFrom="paragraph">
              <wp:posOffset>438694</wp:posOffset>
            </wp:positionV>
            <wp:extent cx="5727700" cy="3074035"/>
            <wp:effectExtent l="0" t="0" r="0" b="0"/>
            <wp:wrapTight wrapText="bothSides">
              <wp:wrapPolygon edited="0">
                <wp:start x="0" y="0"/>
                <wp:lineTo x="0" y="21506"/>
                <wp:lineTo x="21552" y="21506"/>
                <wp:lineTo x="21552" y="0"/>
                <wp:lineTo x="0" y="0"/>
              </wp:wrapPolygon>
            </wp:wrapTight>
            <wp:docPr id="5" name="Picture 15" descr="A screenshot of a computer&#10;&#10;Description automatically generated with medium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 screenshot of a computer&#10;&#10;Description automatically generated with medium confidence"/>
                    <pic:cNvPicPr>
                      <a:picLocks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1631" w:rsidRPr="00F660AE">
        <w:tab/>
      </w:r>
      <w:r w:rsidRPr="00861634">
        <w:rPr>
          <w:noProof/>
        </w:rPr>
        <w:lastRenderedPageBreak/>
        <w:drawing>
          <wp:inline distT="0" distB="0" distL="0" distR="0" wp14:anchorId="5138BDE5" wp14:editId="39447819">
            <wp:extent cx="5584190" cy="2993390"/>
            <wp:effectExtent l="0" t="0" r="0" b="0"/>
            <wp:docPr id="1" name="Picture 14" descr="Graphical user interface, text, application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Graphical user interface, text, application&#10;&#10;Description automatically generated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190" cy="299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989BE" w14:textId="77777777" w:rsidR="00C6730B" w:rsidRPr="00F660AE" w:rsidRDefault="00C6730B" w:rsidP="00C6730B">
      <w:pPr>
        <w:rPr>
          <w:noProof/>
        </w:rPr>
      </w:pPr>
    </w:p>
    <w:p w14:paraId="24F62EF1" w14:textId="77777777" w:rsidR="00B87A7B" w:rsidRPr="00A13890" w:rsidRDefault="00B87A7B" w:rsidP="00B87A7B">
      <w:pPr>
        <w:pStyle w:val="NormalWeb"/>
        <w:numPr>
          <w:ilvl w:val="0"/>
          <w:numId w:val="2"/>
        </w:numPr>
        <w:spacing w:before="0" w:beforeAutospacing="0" w:after="0" w:afterAutospacing="0" w:line="360" w:lineRule="atLeast"/>
        <w:rPr>
          <w:color w:val="404040"/>
        </w:rPr>
      </w:pPr>
      <w:r w:rsidRPr="00A13890">
        <w:rPr>
          <w:color w:val="404040"/>
        </w:rPr>
        <w:t>Plug in the USB drive.</w:t>
      </w:r>
    </w:p>
    <w:p w14:paraId="1373A321" w14:textId="77777777" w:rsidR="00B87A7B" w:rsidRPr="00A13890" w:rsidRDefault="00B87A7B" w:rsidP="00B87A7B">
      <w:pPr>
        <w:pStyle w:val="NormalWeb"/>
        <w:numPr>
          <w:ilvl w:val="0"/>
          <w:numId w:val="2"/>
        </w:numPr>
        <w:spacing w:before="0" w:beforeAutospacing="0" w:after="0" w:afterAutospacing="0" w:line="360" w:lineRule="atLeast"/>
        <w:rPr>
          <w:color w:val="404040"/>
        </w:rPr>
      </w:pPr>
      <w:r w:rsidRPr="00A13890">
        <w:rPr>
          <w:color w:val="404040"/>
        </w:rPr>
        <w:t>Identify the USB drive or click</w:t>
      </w:r>
      <w:r w:rsidRPr="00A13890">
        <w:rPr>
          <w:rStyle w:val="apple-converted-space"/>
          <w:color w:val="404040"/>
        </w:rPr>
        <w:t> </w:t>
      </w:r>
      <w:r w:rsidRPr="00A13890">
        <w:rPr>
          <w:b/>
          <w:bCs/>
        </w:rPr>
        <w:t>Change</w:t>
      </w:r>
      <w:r w:rsidRPr="00A13890">
        <w:rPr>
          <w:rStyle w:val="apple-converted-space"/>
          <w:color w:val="404040"/>
        </w:rPr>
        <w:t> </w:t>
      </w:r>
      <w:r w:rsidRPr="00A13890">
        <w:rPr>
          <w:color w:val="404040"/>
        </w:rPr>
        <w:t>to select a different USB.</w:t>
      </w:r>
    </w:p>
    <w:p w14:paraId="5645D8B7" w14:textId="77777777" w:rsidR="00C6730B" w:rsidRPr="00A13890" w:rsidRDefault="00C6730B" w:rsidP="00B87A7B">
      <w:pPr>
        <w:pStyle w:val="ListParagraph"/>
        <w:numPr>
          <w:ilvl w:val="0"/>
          <w:numId w:val="2"/>
        </w:numPr>
        <w:rPr>
          <w:noProof/>
          <w:lang w:val="en-US"/>
        </w:rPr>
      </w:pPr>
      <w:r w:rsidRPr="00A13890">
        <w:rPr>
          <w:b/>
          <w:bCs/>
          <w:noProof/>
          <w:lang w:val="en-US"/>
        </w:rPr>
        <w:t xml:space="preserve">Select Target </w:t>
      </w:r>
      <w:r w:rsidRPr="00A13890">
        <w:rPr>
          <w:noProof/>
          <w:lang w:val="en-US"/>
        </w:rPr>
        <w:t xml:space="preserve">and select your device then click on </w:t>
      </w:r>
      <w:r w:rsidRPr="00A13890">
        <w:rPr>
          <w:b/>
          <w:bCs/>
          <w:noProof/>
          <w:lang w:val="en-US"/>
        </w:rPr>
        <w:t>Flash</w:t>
      </w:r>
    </w:p>
    <w:p w14:paraId="5097D95E" w14:textId="77777777" w:rsidR="00C6730B" w:rsidRPr="00A13890" w:rsidRDefault="00C6730B" w:rsidP="00C6730B">
      <w:pPr>
        <w:tabs>
          <w:tab w:val="left" w:pos="1337"/>
        </w:tabs>
        <w:rPr>
          <w:lang w:val="en-US"/>
        </w:rPr>
      </w:pPr>
    </w:p>
    <w:p w14:paraId="6C7AD2C6" w14:textId="77777777" w:rsidR="00C6730B" w:rsidRPr="00A13890" w:rsidRDefault="00C6730B" w:rsidP="00C6730B">
      <w:pPr>
        <w:rPr>
          <w:lang w:val="en-US"/>
        </w:rPr>
      </w:pPr>
    </w:p>
    <w:p w14:paraId="3EF4D7C9" w14:textId="77777777" w:rsidR="00C6730B" w:rsidRPr="00A13890" w:rsidRDefault="00C6730B" w:rsidP="00C6730B">
      <w:pPr>
        <w:pStyle w:val="ListParagraph"/>
        <w:tabs>
          <w:tab w:val="left" w:pos="1303"/>
        </w:tabs>
        <w:rPr>
          <w:lang w:val="en-US"/>
        </w:rPr>
      </w:pPr>
      <w:r w:rsidRPr="00A13890">
        <w:rPr>
          <w:lang w:val="en-US"/>
        </w:rPr>
        <w:t xml:space="preserve">Then you will have to put in your password for the authentication </w:t>
      </w:r>
    </w:p>
    <w:p w14:paraId="52071C8D" w14:textId="77777777" w:rsidR="00C6730B" w:rsidRPr="00A13890" w:rsidRDefault="00C6730B" w:rsidP="00C6730B">
      <w:pPr>
        <w:rPr>
          <w:lang w:val="en-US"/>
        </w:rPr>
      </w:pPr>
    </w:p>
    <w:p w14:paraId="75DF2197" w14:textId="77777777" w:rsidR="00C6730B" w:rsidRPr="00A13890" w:rsidRDefault="00B87A7B" w:rsidP="00B87A7B">
      <w:pPr>
        <w:pStyle w:val="ListParagraph"/>
        <w:numPr>
          <w:ilvl w:val="0"/>
          <w:numId w:val="2"/>
        </w:numPr>
        <w:rPr>
          <w:rFonts w:eastAsia="Calibri"/>
          <w:lang w:val="en-US"/>
        </w:rPr>
      </w:pPr>
      <w:r w:rsidRPr="00A13890">
        <w:rPr>
          <w:color w:val="404040"/>
          <w:shd w:val="clear" w:color="auto" w:fill="FCFCFC"/>
          <w:lang w:val="en-US"/>
        </w:rPr>
        <w:t xml:space="preserve">The Flashing will start. This will take some </w:t>
      </w:r>
      <w:proofErr w:type="gramStart"/>
      <w:r w:rsidRPr="00A13890">
        <w:rPr>
          <w:color w:val="404040"/>
          <w:shd w:val="clear" w:color="auto" w:fill="FCFCFC"/>
          <w:lang w:val="en-US"/>
        </w:rPr>
        <w:t>time,</w:t>
      </w:r>
      <w:proofErr w:type="gramEnd"/>
      <w:r w:rsidRPr="00A13890">
        <w:rPr>
          <w:color w:val="404040"/>
          <w:shd w:val="clear" w:color="auto" w:fill="FCFCFC"/>
          <w:lang w:val="en-US"/>
        </w:rPr>
        <w:t xml:space="preserve"> you will have to wait until the </w:t>
      </w:r>
      <w:r w:rsidRPr="00A13890">
        <w:rPr>
          <w:i/>
          <w:iCs/>
          <w:color w:val="404040"/>
          <w:shd w:val="clear" w:color="auto" w:fill="FCFCFC"/>
          <w:lang w:val="en-US"/>
        </w:rPr>
        <w:t>flash is complete</w:t>
      </w:r>
      <w:r w:rsidR="00A179DB" w:rsidRPr="00A13890">
        <w:rPr>
          <w:i/>
          <w:iCs/>
          <w:color w:val="404040"/>
          <w:shd w:val="clear" w:color="auto" w:fill="FCFCFC"/>
          <w:lang w:val="en-US"/>
        </w:rPr>
        <w:t>d</w:t>
      </w:r>
    </w:p>
    <w:p w14:paraId="0C188BEE" w14:textId="77777777" w:rsidR="00B87A7B" w:rsidRPr="00A13890" w:rsidRDefault="00B87A7B" w:rsidP="00B87A7B">
      <w:pPr>
        <w:pStyle w:val="ListParagraph"/>
        <w:numPr>
          <w:ilvl w:val="0"/>
          <w:numId w:val="2"/>
        </w:numPr>
      </w:pPr>
      <w:r w:rsidRPr="00A13890">
        <w:t>When the process completes, close BalenaEtcher.</w:t>
      </w:r>
    </w:p>
    <w:p w14:paraId="24BCD67F" w14:textId="77777777" w:rsidR="008A3FDC" w:rsidRPr="00A13890" w:rsidRDefault="008A3FDC" w:rsidP="008A3FDC">
      <w:pPr>
        <w:pStyle w:val="NormalWeb"/>
        <w:numPr>
          <w:ilvl w:val="0"/>
          <w:numId w:val="2"/>
        </w:numPr>
        <w:spacing w:before="240" w:beforeAutospacing="0" w:after="240" w:afterAutospacing="0"/>
        <w:rPr>
          <w:color w:val="24292F"/>
        </w:rPr>
      </w:pPr>
      <w:r w:rsidRPr="00A13890">
        <w:rPr>
          <w:color w:val="24292F"/>
          <w:lang w:val="en-US"/>
        </w:rPr>
        <w:t>I</w:t>
      </w:r>
      <w:r w:rsidRPr="00A13890">
        <w:rPr>
          <w:color w:val="24292F"/>
        </w:rPr>
        <w:t xml:space="preserve">f </w:t>
      </w:r>
      <w:r w:rsidRPr="00A13890">
        <w:rPr>
          <w:color w:val="24292F"/>
          <w:lang w:val="en-US"/>
        </w:rPr>
        <w:t>you</w:t>
      </w:r>
      <w:r w:rsidRPr="00A13890">
        <w:rPr>
          <w:color w:val="24292F"/>
        </w:rPr>
        <w:t xml:space="preserve">r Jetson Nano </w:t>
      </w:r>
      <w:r w:rsidRPr="00A13890">
        <w:rPr>
          <w:color w:val="24292F"/>
          <w:lang w:val="en-US"/>
        </w:rPr>
        <w:t>is</w:t>
      </w:r>
      <w:r w:rsidRPr="00A13890">
        <w:rPr>
          <w:color w:val="24292F"/>
        </w:rPr>
        <w:t xml:space="preserve"> A02 then </w:t>
      </w:r>
      <w:r w:rsidRPr="00A13890">
        <w:rPr>
          <w:color w:val="24292F"/>
          <w:lang w:val="en-US"/>
        </w:rPr>
        <w:t>you</w:t>
      </w:r>
      <w:r w:rsidRPr="00A13890">
        <w:rPr>
          <w:color w:val="24292F"/>
        </w:rPr>
        <w:t xml:space="preserve"> </w:t>
      </w:r>
      <w:r w:rsidRPr="00A13890">
        <w:rPr>
          <w:color w:val="24292F"/>
          <w:lang w:val="en-US"/>
        </w:rPr>
        <w:t>have to</w:t>
      </w:r>
      <w:r w:rsidRPr="00A13890">
        <w:rPr>
          <w:color w:val="24292F"/>
        </w:rPr>
        <w:t xml:space="preserve"> plug in the SD card, and after its booting, it will take </w:t>
      </w:r>
      <w:r w:rsidRPr="00A13890">
        <w:rPr>
          <w:color w:val="24292F"/>
          <w:lang w:val="en-US"/>
        </w:rPr>
        <w:t>you</w:t>
      </w:r>
      <w:r w:rsidRPr="00A13890">
        <w:rPr>
          <w:color w:val="24292F"/>
        </w:rPr>
        <w:t xml:space="preserve"> to the XUbuntu installation screen.</w:t>
      </w:r>
    </w:p>
    <w:p w14:paraId="7B7D7FFA" w14:textId="77777777" w:rsidR="008A3FDC" w:rsidRPr="00A13890" w:rsidRDefault="008A3FDC" w:rsidP="008A3FDC">
      <w:pPr>
        <w:pStyle w:val="NormalWeb"/>
        <w:numPr>
          <w:ilvl w:val="0"/>
          <w:numId w:val="2"/>
        </w:numPr>
        <w:spacing w:before="240" w:beforeAutospacing="0" w:after="240" w:afterAutospacing="0"/>
        <w:rPr>
          <w:color w:val="24292F"/>
        </w:rPr>
      </w:pPr>
      <w:r w:rsidRPr="00A13890">
        <w:rPr>
          <w:color w:val="24292F"/>
        </w:rPr>
        <w:t xml:space="preserve">To find out which .dtb file is compatible with </w:t>
      </w:r>
      <w:r w:rsidRPr="00A13890">
        <w:rPr>
          <w:color w:val="24292F"/>
          <w:lang w:val="en-US"/>
        </w:rPr>
        <w:t>y</w:t>
      </w:r>
      <w:r w:rsidRPr="00A13890">
        <w:rPr>
          <w:color w:val="24292F"/>
        </w:rPr>
        <w:t xml:space="preserve">our Jetson Nano run the following </w:t>
      </w:r>
      <w:r w:rsidRPr="00A13890">
        <w:rPr>
          <w:color w:val="24292F"/>
          <w:lang w:val="en-US"/>
        </w:rPr>
        <w:t xml:space="preserve">command </w:t>
      </w:r>
      <w:r w:rsidRPr="00A13890">
        <w:rPr>
          <w:color w:val="24292F"/>
        </w:rPr>
        <w:t>on its terminal</w:t>
      </w:r>
      <w:r w:rsidRPr="00A13890">
        <w:rPr>
          <w:color w:val="24292F"/>
          <w:lang w:val="en-US"/>
        </w:rPr>
        <w:t xml:space="preserve"> </w:t>
      </w:r>
      <w:r w:rsidRPr="00A13890">
        <w:rPr>
          <w:color w:val="24292F"/>
        </w:rPr>
        <w:t>:</w:t>
      </w:r>
      <w:r w:rsidRPr="00A13890">
        <w:rPr>
          <w:color w:val="24292F"/>
          <w:lang w:val="en-US"/>
        </w:rPr>
        <w:t xml:space="preserve"> </w:t>
      </w:r>
      <w:r w:rsidRPr="00A13890">
        <w:rPr>
          <w:rStyle w:val="HTMLCode"/>
          <w:rFonts w:ascii="Times New Roman" w:hAnsi="Times New Roman" w:cs="Times New Roman"/>
          <w:color w:val="24292F"/>
          <w:sz w:val="24"/>
          <w:szCs w:val="24"/>
        </w:rPr>
        <w:t>cat /sys/firmware/devicetree/base/compatible</w:t>
      </w:r>
    </w:p>
    <w:p w14:paraId="18A3A2B8" w14:textId="77777777" w:rsidR="008A3FDC" w:rsidRPr="00A13890" w:rsidRDefault="008A3FDC" w:rsidP="008A3FDC">
      <w:pPr>
        <w:rPr>
          <w:lang w:val="en-US"/>
        </w:rPr>
      </w:pPr>
    </w:p>
    <w:p w14:paraId="58A61AEC" w14:textId="77777777" w:rsidR="008A3FDC" w:rsidRPr="00A13890" w:rsidRDefault="008A3FDC" w:rsidP="008A3FDC">
      <w:pPr>
        <w:ind w:left="720"/>
        <w:rPr>
          <w:color w:val="24292F"/>
        </w:rPr>
      </w:pPr>
      <w:r w:rsidRPr="00A13890">
        <w:rPr>
          <w:color w:val="24292F"/>
          <w:lang w:val="en-US"/>
        </w:rPr>
        <w:t>If your</w:t>
      </w:r>
      <w:r w:rsidRPr="00A13890">
        <w:rPr>
          <w:color w:val="24292F"/>
        </w:rPr>
        <w:t xml:space="preserve"> Jetson Nano was B01</w:t>
      </w:r>
      <w:r w:rsidRPr="00A13890">
        <w:rPr>
          <w:color w:val="24292F"/>
          <w:lang w:val="en-US"/>
        </w:rPr>
        <w:t xml:space="preserve"> version</w:t>
      </w:r>
      <w:r w:rsidRPr="00A13890">
        <w:rPr>
          <w:color w:val="24292F"/>
        </w:rPr>
        <w:t xml:space="preserve">,  from </w:t>
      </w:r>
      <w:r w:rsidRPr="00A13890">
        <w:rPr>
          <w:color w:val="24292F"/>
          <w:lang w:val="en-US"/>
        </w:rPr>
        <w:t>y</w:t>
      </w:r>
      <w:r w:rsidRPr="00A13890">
        <w:rPr>
          <w:color w:val="24292F"/>
        </w:rPr>
        <w:t>our SD card go to </w:t>
      </w:r>
      <w:r w:rsidRPr="00A13890">
        <w:rPr>
          <w:b/>
          <w:bCs/>
          <w:i/>
          <w:iCs/>
          <w:color w:val="24292F"/>
        </w:rPr>
        <w:t>boot &gt; extlinux &gt; extlinux.conf</w:t>
      </w:r>
      <w:r w:rsidRPr="00A13890">
        <w:rPr>
          <w:i/>
          <w:iCs/>
          <w:color w:val="24292F"/>
          <w:lang w:val="en-US"/>
        </w:rPr>
        <w:t xml:space="preserve"> </w:t>
      </w:r>
      <w:r w:rsidRPr="00A13890">
        <w:rPr>
          <w:color w:val="24292F"/>
        </w:rPr>
        <w:t>then open it in terminal and enter the</w:t>
      </w:r>
      <w:r w:rsidRPr="00A13890">
        <w:rPr>
          <w:color w:val="24292F"/>
          <w:lang w:val="en-US"/>
        </w:rPr>
        <w:t xml:space="preserve"> following</w:t>
      </w:r>
      <w:r w:rsidRPr="00A13890">
        <w:rPr>
          <w:color w:val="24292F"/>
        </w:rPr>
        <w:t xml:space="preserve"> command: sudo vim extlinux.conf </w:t>
      </w:r>
    </w:p>
    <w:p w14:paraId="7763C4C5" w14:textId="77777777" w:rsidR="008A3FDC" w:rsidRPr="00A13890" w:rsidRDefault="008A3FDC" w:rsidP="008A3FDC">
      <w:pPr>
        <w:ind w:left="720"/>
      </w:pPr>
      <w:r w:rsidRPr="00A13890">
        <w:rPr>
          <w:color w:val="24292F"/>
        </w:rPr>
        <w:t>then add this</w:t>
      </w:r>
      <w:r w:rsidRPr="00A13890">
        <w:rPr>
          <w:color w:val="24292F"/>
          <w:lang w:val="en-US"/>
        </w:rPr>
        <w:t xml:space="preserve"> line </w:t>
      </w:r>
      <w:r w:rsidRPr="00A13890">
        <w:t>in the extlinux.conf</w:t>
      </w:r>
      <w:r w:rsidRPr="00A13890">
        <w:rPr>
          <w:color w:val="24292F"/>
        </w:rPr>
        <w:t xml:space="preserve"> and save the file: FDT /boot/tegra210-p3448-0000-p3449-0000-b00.dtb </w:t>
      </w:r>
    </w:p>
    <w:p w14:paraId="4980AF21" w14:textId="77777777" w:rsidR="008A3FDC" w:rsidRPr="00A13890" w:rsidRDefault="008A3FDC" w:rsidP="008A3FDC">
      <w:pPr>
        <w:ind w:left="720"/>
        <w:rPr>
          <w:color w:val="24292F"/>
        </w:rPr>
      </w:pPr>
      <w:r w:rsidRPr="00A13890">
        <w:rPr>
          <w:color w:val="24292F"/>
        </w:rPr>
        <w:t xml:space="preserve">Finally we plug in the SD card, and after booting, it will take </w:t>
      </w:r>
      <w:r w:rsidRPr="00A13890">
        <w:rPr>
          <w:color w:val="24292F"/>
          <w:lang w:val="en-US"/>
        </w:rPr>
        <w:t xml:space="preserve">you </w:t>
      </w:r>
      <w:r w:rsidRPr="00A13890">
        <w:rPr>
          <w:color w:val="24292F"/>
        </w:rPr>
        <w:t>to the XUbuntu installation screen.</w:t>
      </w:r>
    </w:p>
    <w:p w14:paraId="68CB5EAD" w14:textId="77777777" w:rsidR="0071024E" w:rsidRPr="00A13890" w:rsidRDefault="0071024E" w:rsidP="008A3FDC">
      <w:pPr>
        <w:ind w:left="720"/>
        <w:rPr>
          <w:color w:val="24292F"/>
        </w:rPr>
      </w:pPr>
    </w:p>
    <w:p w14:paraId="5CFBFCF2" w14:textId="77777777" w:rsidR="0071024E" w:rsidRPr="00F660AE" w:rsidRDefault="0071024E" w:rsidP="008A3FDC">
      <w:pPr>
        <w:ind w:left="720"/>
        <w:rPr>
          <w:color w:val="24292F"/>
        </w:rPr>
      </w:pPr>
    </w:p>
    <w:p w14:paraId="4A23B18C" w14:textId="77777777" w:rsidR="0071024E" w:rsidRPr="0071024E" w:rsidRDefault="0071024E" w:rsidP="0071024E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71024E">
        <w:rPr>
          <w:sz w:val="28"/>
          <w:szCs w:val="28"/>
        </w:rPr>
        <w:t>ROS2 in Jetson Nano</w:t>
      </w:r>
    </w:p>
    <w:p w14:paraId="62B60AA3" w14:textId="2E5CC87E" w:rsidR="00C6730B" w:rsidRPr="00A13890" w:rsidRDefault="009F5E9C" w:rsidP="00A13890">
      <w:pPr>
        <w:pStyle w:val="NormalWeb"/>
        <w:numPr>
          <w:ilvl w:val="0"/>
          <w:numId w:val="2"/>
        </w:numPr>
        <w:spacing w:before="240" w:beforeAutospacing="0" w:after="240" w:afterAutospacing="0"/>
        <w:rPr>
          <w:color w:val="24292F"/>
        </w:rPr>
      </w:pPr>
      <w:r w:rsidRPr="00F660AE">
        <w:rPr>
          <w:color w:val="24292F"/>
          <w:lang w:val="en-US"/>
        </w:rPr>
        <w:t xml:space="preserve">Installing ROS2 on Jetson Nano is pretty straightforward, all you have to do is to follow the instructions provided in this link  </w:t>
      </w:r>
      <w:r w:rsidR="000E173E" w:rsidRPr="00F660AE">
        <w:rPr>
          <w:rStyle w:val="apple-converted-space"/>
          <w:color w:val="24292F"/>
        </w:rPr>
        <w:t> </w:t>
      </w:r>
      <w:hyperlink r:id="rId22" w:history="1">
        <w:r w:rsidR="000E173E" w:rsidRPr="00F660AE">
          <w:rPr>
            <w:rStyle w:val="Hyperlink"/>
          </w:rPr>
          <w:t>https://docs.ros.org/en/foxy/Installation/Ubuntu-Install-Debians.html</w:t>
        </w:r>
      </w:hyperlink>
      <w:r w:rsidRPr="00F660AE">
        <w:rPr>
          <w:color w:val="24292F"/>
          <w:lang w:val="en-US"/>
        </w:rPr>
        <w:t xml:space="preserve"> </w:t>
      </w:r>
    </w:p>
    <w:sectPr w:rsidR="00C6730B" w:rsidRPr="00A13890" w:rsidSect="00C34F43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142741" w14:textId="77777777" w:rsidR="006F6259" w:rsidRDefault="006F6259" w:rsidP="008A3FDC">
      <w:r>
        <w:separator/>
      </w:r>
    </w:p>
  </w:endnote>
  <w:endnote w:type="continuationSeparator" w:id="0">
    <w:p w14:paraId="3D6CC696" w14:textId="77777777" w:rsidR="006F6259" w:rsidRDefault="006F6259" w:rsidP="008A3F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366BBE7" w14:textId="77777777" w:rsidR="006F6259" w:rsidRDefault="006F6259" w:rsidP="008A3FDC">
      <w:r>
        <w:separator/>
      </w:r>
    </w:p>
  </w:footnote>
  <w:footnote w:type="continuationSeparator" w:id="0">
    <w:p w14:paraId="4CCA74AE" w14:textId="77777777" w:rsidR="006F6259" w:rsidRDefault="006F6259" w:rsidP="008A3FD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5A59D4"/>
    <w:multiLevelType w:val="hybridMultilevel"/>
    <w:tmpl w:val="1B40B940"/>
    <w:lvl w:ilvl="0" w:tplc="133C41EA">
      <w:start w:val="1"/>
      <w:numFmt w:val="decimal"/>
      <w:lvlText w:val="%1."/>
      <w:lvlJc w:val="left"/>
      <w:pPr>
        <w:ind w:left="1080" w:hanging="360"/>
      </w:pPr>
      <w:rPr>
        <w:rFonts w:ascii="Roboto" w:hAnsi="Roboto" w:hint="default"/>
        <w:color w:val="030303"/>
        <w:sz w:val="21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A555434"/>
    <w:multiLevelType w:val="hybridMultilevel"/>
    <w:tmpl w:val="0F72DCFC"/>
    <w:lvl w:ilvl="0" w:tplc="E5E05EBE">
      <w:start w:val="1"/>
      <w:numFmt w:val="decimal"/>
      <w:lvlText w:val="%1."/>
      <w:lvlJc w:val="left"/>
      <w:pPr>
        <w:ind w:left="720" w:hanging="360"/>
      </w:pPr>
      <w:rPr>
        <w:rFonts w:ascii="Roboto" w:hAnsi="Roboto" w:hint="default"/>
        <w:color w:val="030303"/>
        <w:sz w:val="2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396786"/>
    <w:multiLevelType w:val="multilevel"/>
    <w:tmpl w:val="B35427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D5A2F3A"/>
    <w:multiLevelType w:val="hybridMultilevel"/>
    <w:tmpl w:val="E7B82D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EA1B84"/>
    <w:multiLevelType w:val="multilevel"/>
    <w:tmpl w:val="7E2AAD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C685022"/>
    <w:multiLevelType w:val="hybridMultilevel"/>
    <w:tmpl w:val="0F72DCFC"/>
    <w:lvl w:ilvl="0" w:tplc="E5E05EBE">
      <w:start w:val="1"/>
      <w:numFmt w:val="decimal"/>
      <w:lvlText w:val="%1."/>
      <w:lvlJc w:val="left"/>
      <w:pPr>
        <w:ind w:left="720" w:hanging="360"/>
      </w:pPr>
      <w:rPr>
        <w:rFonts w:ascii="Roboto" w:hAnsi="Roboto" w:hint="default"/>
        <w:color w:val="030303"/>
        <w:sz w:val="2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6C35FD"/>
    <w:multiLevelType w:val="hybridMultilevel"/>
    <w:tmpl w:val="0F72DCFC"/>
    <w:lvl w:ilvl="0" w:tplc="E5E05EBE">
      <w:start w:val="1"/>
      <w:numFmt w:val="decimal"/>
      <w:lvlText w:val="%1."/>
      <w:lvlJc w:val="left"/>
      <w:pPr>
        <w:ind w:left="720" w:hanging="360"/>
      </w:pPr>
      <w:rPr>
        <w:rFonts w:ascii="Roboto" w:hAnsi="Roboto" w:hint="default"/>
        <w:color w:val="030303"/>
        <w:sz w:val="2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43F562E"/>
    <w:multiLevelType w:val="hybridMultilevel"/>
    <w:tmpl w:val="89A874F8"/>
    <w:lvl w:ilvl="0" w:tplc="4D4A932C">
      <w:start w:val="1"/>
      <w:numFmt w:val="decimal"/>
      <w:lvlText w:val="%1."/>
      <w:lvlJc w:val="left"/>
      <w:pPr>
        <w:ind w:left="720" w:hanging="360"/>
      </w:pPr>
      <w:rPr>
        <w:rFonts w:ascii="Roboto" w:hAnsi="Roboto" w:hint="default"/>
        <w:color w:val="030303"/>
        <w:sz w:val="2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6031E9C"/>
    <w:multiLevelType w:val="multilevel"/>
    <w:tmpl w:val="E50243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A6C48F1"/>
    <w:multiLevelType w:val="hybridMultilevel"/>
    <w:tmpl w:val="3A1A55FC"/>
    <w:lvl w:ilvl="0" w:tplc="04090001">
      <w:start w:val="10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6"/>
  </w:num>
  <w:num w:numId="3">
    <w:abstractNumId w:val="3"/>
  </w:num>
  <w:num w:numId="4">
    <w:abstractNumId w:val="0"/>
  </w:num>
  <w:num w:numId="5">
    <w:abstractNumId w:val="1"/>
  </w:num>
  <w:num w:numId="6">
    <w:abstractNumId w:val="8"/>
  </w:num>
  <w:num w:numId="7">
    <w:abstractNumId w:val="5"/>
  </w:num>
  <w:num w:numId="8">
    <w:abstractNumId w:val="2"/>
  </w:num>
  <w:num w:numId="9">
    <w:abstractNumId w:val="4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7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60AE"/>
    <w:rsid w:val="00050E41"/>
    <w:rsid w:val="00075551"/>
    <w:rsid w:val="000E173E"/>
    <w:rsid w:val="00204E63"/>
    <w:rsid w:val="002834A7"/>
    <w:rsid w:val="00421631"/>
    <w:rsid w:val="00424578"/>
    <w:rsid w:val="0045039C"/>
    <w:rsid w:val="005279F4"/>
    <w:rsid w:val="00564AC1"/>
    <w:rsid w:val="006365FB"/>
    <w:rsid w:val="006E7A4E"/>
    <w:rsid w:val="006F6259"/>
    <w:rsid w:val="0071024E"/>
    <w:rsid w:val="00880309"/>
    <w:rsid w:val="008A3FDC"/>
    <w:rsid w:val="008F1CB5"/>
    <w:rsid w:val="009F5E9C"/>
    <w:rsid w:val="00A13890"/>
    <w:rsid w:val="00A179DB"/>
    <w:rsid w:val="00B6173D"/>
    <w:rsid w:val="00B87A7B"/>
    <w:rsid w:val="00C34F43"/>
    <w:rsid w:val="00C6730B"/>
    <w:rsid w:val="00CB6C92"/>
    <w:rsid w:val="00CD6C6A"/>
    <w:rsid w:val="00DB39BB"/>
    <w:rsid w:val="00DB77A1"/>
    <w:rsid w:val="00F34FC1"/>
    <w:rsid w:val="00F660AE"/>
    <w:rsid w:val="00FF6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D2FC8D"/>
  <w15:chartTrackingRefBased/>
  <w15:docId w15:val="{09BAADE4-CF78-A14F-966D-74162154D7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 Light" w:eastAsia="Calibri" w:hAnsi="Calibri Light" w:cs="Times New Roman"/>
        <w:lang w:val="en-S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5E9C"/>
    <w:rPr>
      <w:rFonts w:ascii="Times New Roman" w:eastAsia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34F43"/>
    <w:pPr>
      <w:pBdr>
        <w:bottom w:val="thinThickSmallGap" w:sz="12" w:space="1" w:color="668926"/>
      </w:pBdr>
      <w:spacing w:before="400"/>
      <w:jc w:val="center"/>
      <w:outlineLvl w:val="0"/>
    </w:pPr>
    <w:rPr>
      <w:caps/>
      <w:color w:val="445C19"/>
      <w:spacing w:val="2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4F43"/>
    <w:pPr>
      <w:pBdr>
        <w:bottom w:val="single" w:sz="4" w:space="1" w:color="445B19"/>
      </w:pBdr>
      <w:spacing w:before="400"/>
      <w:jc w:val="center"/>
      <w:outlineLvl w:val="1"/>
    </w:pPr>
    <w:rPr>
      <w:caps/>
      <w:color w:val="445C19"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34F43"/>
    <w:pPr>
      <w:pBdr>
        <w:top w:val="dotted" w:sz="4" w:space="1" w:color="445B19"/>
        <w:bottom w:val="dotted" w:sz="4" w:space="1" w:color="445B19"/>
      </w:pBdr>
      <w:spacing w:before="300"/>
      <w:jc w:val="center"/>
      <w:outlineLvl w:val="2"/>
    </w:pPr>
    <w:rPr>
      <w:caps/>
      <w:color w:val="445B19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34F43"/>
    <w:pPr>
      <w:pBdr>
        <w:bottom w:val="dotted" w:sz="4" w:space="1" w:color="668926"/>
      </w:pBdr>
      <w:spacing w:after="120"/>
      <w:jc w:val="center"/>
      <w:outlineLvl w:val="3"/>
    </w:pPr>
    <w:rPr>
      <w:caps/>
      <w:color w:val="445B19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34F43"/>
    <w:pPr>
      <w:spacing w:before="320" w:after="120"/>
      <w:jc w:val="center"/>
      <w:outlineLvl w:val="4"/>
    </w:pPr>
    <w:rPr>
      <w:caps/>
      <w:color w:val="445B19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34F43"/>
    <w:pPr>
      <w:spacing w:after="120"/>
      <w:jc w:val="center"/>
      <w:outlineLvl w:val="5"/>
    </w:pPr>
    <w:rPr>
      <w:caps/>
      <w:color w:val="668926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34F43"/>
    <w:pPr>
      <w:spacing w:after="120"/>
      <w:jc w:val="center"/>
      <w:outlineLvl w:val="6"/>
    </w:pPr>
    <w:rPr>
      <w:i/>
      <w:iCs/>
      <w:caps/>
      <w:color w:val="668926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34F43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34F43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C34F43"/>
    <w:rPr>
      <w:caps/>
      <w:color w:val="445C19"/>
      <w:spacing w:val="20"/>
      <w:sz w:val="28"/>
      <w:szCs w:val="28"/>
    </w:rPr>
  </w:style>
  <w:style w:type="character" w:customStyle="1" w:styleId="Heading2Char">
    <w:name w:val="Heading 2 Char"/>
    <w:link w:val="Heading2"/>
    <w:uiPriority w:val="9"/>
    <w:rsid w:val="00C34F43"/>
    <w:rPr>
      <w:caps/>
      <w:color w:val="445C19"/>
      <w:spacing w:val="15"/>
      <w:sz w:val="24"/>
      <w:szCs w:val="24"/>
    </w:rPr>
  </w:style>
  <w:style w:type="character" w:customStyle="1" w:styleId="Heading3Char">
    <w:name w:val="Heading 3 Char"/>
    <w:link w:val="Heading3"/>
    <w:uiPriority w:val="9"/>
    <w:semiHidden/>
    <w:rsid w:val="00C34F43"/>
    <w:rPr>
      <w:caps/>
      <w:color w:val="445B19"/>
      <w:sz w:val="24"/>
      <w:szCs w:val="24"/>
    </w:rPr>
  </w:style>
  <w:style w:type="character" w:customStyle="1" w:styleId="Heading4Char">
    <w:name w:val="Heading 4 Char"/>
    <w:link w:val="Heading4"/>
    <w:uiPriority w:val="9"/>
    <w:semiHidden/>
    <w:rsid w:val="00C34F43"/>
    <w:rPr>
      <w:caps/>
      <w:color w:val="445B19"/>
      <w:spacing w:val="10"/>
    </w:rPr>
  </w:style>
  <w:style w:type="character" w:customStyle="1" w:styleId="Heading5Char">
    <w:name w:val="Heading 5 Char"/>
    <w:link w:val="Heading5"/>
    <w:uiPriority w:val="9"/>
    <w:semiHidden/>
    <w:rsid w:val="00C34F43"/>
    <w:rPr>
      <w:caps/>
      <w:color w:val="445B19"/>
      <w:spacing w:val="10"/>
    </w:rPr>
  </w:style>
  <w:style w:type="character" w:customStyle="1" w:styleId="Heading6Char">
    <w:name w:val="Heading 6 Char"/>
    <w:link w:val="Heading6"/>
    <w:uiPriority w:val="9"/>
    <w:semiHidden/>
    <w:rsid w:val="00C34F43"/>
    <w:rPr>
      <w:caps/>
      <w:color w:val="668926"/>
      <w:spacing w:val="10"/>
    </w:rPr>
  </w:style>
  <w:style w:type="character" w:customStyle="1" w:styleId="Heading7Char">
    <w:name w:val="Heading 7 Char"/>
    <w:link w:val="Heading7"/>
    <w:uiPriority w:val="9"/>
    <w:semiHidden/>
    <w:rsid w:val="00C34F43"/>
    <w:rPr>
      <w:i/>
      <w:iCs/>
      <w:caps/>
      <w:color w:val="668926"/>
      <w:spacing w:val="10"/>
    </w:rPr>
  </w:style>
  <w:style w:type="character" w:customStyle="1" w:styleId="Heading8Char">
    <w:name w:val="Heading 8 Char"/>
    <w:link w:val="Heading8"/>
    <w:uiPriority w:val="9"/>
    <w:semiHidden/>
    <w:rsid w:val="00C34F43"/>
    <w:rPr>
      <w:caps/>
      <w:spacing w:val="10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rsid w:val="00C34F43"/>
    <w:rPr>
      <w:i/>
      <w:iCs/>
      <w:caps/>
      <w:spacing w:val="1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34F43"/>
    <w:rPr>
      <w:caps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C34F43"/>
    <w:pPr>
      <w:pBdr>
        <w:top w:val="dotted" w:sz="2" w:space="1" w:color="445C19"/>
        <w:bottom w:val="dotted" w:sz="2" w:space="6" w:color="445C19"/>
      </w:pBdr>
      <w:spacing w:before="500" w:after="300"/>
      <w:jc w:val="center"/>
    </w:pPr>
    <w:rPr>
      <w:caps/>
      <w:color w:val="445C19"/>
      <w:spacing w:val="50"/>
      <w:sz w:val="44"/>
      <w:szCs w:val="44"/>
    </w:rPr>
  </w:style>
  <w:style w:type="character" w:customStyle="1" w:styleId="TitleChar">
    <w:name w:val="Title Char"/>
    <w:link w:val="Title"/>
    <w:uiPriority w:val="10"/>
    <w:rsid w:val="00C34F43"/>
    <w:rPr>
      <w:caps/>
      <w:color w:val="445C19"/>
      <w:spacing w:val="50"/>
      <w:sz w:val="44"/>
      <w:szCs w:val="44"/>
    </w:rPr>
  </w:style>
  <w:style w:type="paragraph" w:styleId="Subtitle">
    <w:name w:val="Subtitle"/>
    <w:basedOn w:val="Normal"/>
    <w:next w:val="Normal"/>
    <w:link w:val="SubtitleChar"/>
    <w:uiPriority w:val="11"/>
    <w:qFormat/>
    <w:rsid w:val="00C34F43"/>
    <w:pPr>
      <w:spacing w:after="560"/>
      <w:jc w:val="center"/>
    </w:pPr>
    <w:rPr>
      <w:caps/>
      <w:spacing w:val="20"/>
      <w:sz w:val="18"/>
      <w:szCs w:val="18"/>
    </w:rPr>
  </w:style>
  <w:style w:type="character" w:customStyle="1" w:styleId="SubtitleChar">
    <w:name w:val="Subtitle Char"/>
    <w:link w:val="Subtitle"/>
    <w:uiPriority w:val="11"/>
    <w:rsid w:val="00C34F43"/>
    <w:rPr>
      <w:caps/>
      <w:spacing w:val="20"/>
      <w:sz w:val="18"/>
      <w:szCs w:val="18"/>
    </w:rPr>
  </w:style>
  <w:style w:type="character" w:styleId="Strong">
    <w:name w:val="Strong"/>
    <w:uiPriority w:val="22"/>
    <w:qFormat/>
    <w:rsid w:val="00C34F43"/>
    <w:rPr>
      <w:b/>
      <w:bCs/>
      <w:color w:val="668926"/>
      <w:spacing w:val="5"/>
    </w:rPr>
  </w:style>
  <w:style w:type="character" w:styleId="Emphasis">
    <w:name w:val="Emphasis"/>
    <w:uiPriority w:val="20"/>
    <w:qFormat/>
    <w:rsid w:val="00C34F43"/>
    <w:rPr>
      <w:caps/>
      <w:spacing w:val="5"/>
      <w:sz w:val="20"/>
      <w:szCs w:val="20"/>
    </w:rPr>
  </w:style>
  <w:style w:type="paragraph" w:styleId="NoSpacing">
    <w:name w:val="No Spacing"/>
    <w:basedOn w:val="Normal"/>
    <w:link w:val="NoSpacingChar"/>
    <w:uiPriority w:val="1"/>
    <w:qFormat/>
    <w:rsid w:val="00C34F43"/>
  </w:style>
  <w:style w:type="character" w:customStyle="1" w:styleId="NoSpacingChar">
    <w:name w:val="No Spacing Char"/>
    <w:basedOn w:val="DefaultParagraphFont"/>
    <w:link w:val="NoSpacing"/>
    <w:uiPriority w:val="1"/>
    <w:rsid w:val="00C34F43"/>
  </w:style>
  <w:style w:type="paragraph" w:styleId="ListParagraph">
    <w:name w:val="List Paragraph"/>
    <w:basedOn w:val="Normal"/>
    <w:uiPriority w:val="34"/>
    <w:qFormat/>
    <w:rsid w:val="00C34F43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C34F43"/>
    <w:rPr>
      <w:i/>
      <w:iCs/>
    </w:rPr>
  </w:style>
  <w:style w:type="character" w:customStyle="1" w:styleId="QuoteChar">
    <w:name w:val="Quote Char"/>
    <w:link w:val="Quote"/>
    <w:uiPriority w:val="29"/>
    <w:rsid w:val="00C34F43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34F43"/>
    <w:pPr>
      <w:pBdr>
        <w:top w:val="dotted" w:sz="2" w:space="10" w:color="445C19"/>
        <w:bottom w:val="dotted" w:sz="2" w:space="4" w:color="445C19"/>
      </w:pBdr>
      <w:spacing w:before="160" w:line="300" w:lineRule="auto"/>
      <w:ind w:left="1440" w:right="1440"/>
    </w:pPr>
    <w:rPr>
      <w:caps/>
      <w:color w:val="445B19"/>
      <w:spacing w:val="5"/>
      <w:sz w:val="20"/>
      <w:szCs w:val="20"/>
    </w:rPr>
  </w:style>
  <w:style w:type="character" w:customStyle="1" w:styleId="IntenseQuoteChar">
    <w:name w:val="Intense Quote Char"/>
    <w:link w:val="IntenseQuote"/>
    <w:uiPriority w:val="30"/>
    <w:rsid w:val="00C34F43"/>
    <w:rPr>
      <w:caps/>
      <w:color w:val="445B19"/>
      <w:spacing w:val="5"/>
      <w:sz w:val="20"/>
      <w:szCs w:val="20"/>
    </w:rPr>
  </w:style>
  <w:style w:type="character" w:styleId="SubtleEmphasis">
    <w:name w:val="Subtle Emphasis"/>
    <w:uiPriority w:val="19"/>
    <w:qFormat/>
    <w:rsid w:val="00C34F43"/>
    <w:rPr>
      <w:i/>
      <w:iCs/>
    </w:rPr>
  </w:style>
  <w:style w:type="character" w:styleId="IntenseEmphasis">
    <w:name w:val="Intense Emphasis"/>
    <w:uiPriority w:val="21"/>
    <w:qFormat/>
    <w:rsid w:val="00C34F43"/>
    <w:rPr>
      <w:i/>
      <w:iCs/>
      <w:caps/>
      <w:spacing w:val="10"/>
      <w:sz w:val="20"/>
      <w:szCs w:val="20"/>
    </w:rPr>
  </w:style>
  <w:style w:type="character" w:styleId="SubtleReference">
    <w:name w:val="Subtle Reference"/>
    <w:uiPriority w:val="31"/>
    <w:qFormat/>
    <w:rsid w:val="00C34F43"/>
    <w:rPr>
      <w:rFonts w:ascii="Calibri" w:eastAsia="Times New Roman" w:hAnsi="Calibri" w:cs="Arial"/>
      <w:i/>
      <w:iCs/>
      <w:color w:val="445B19"/>
    </w:rPr>
  </w:style>
  <w:style w:type="character" w:styleId="IntenseReference">
    <w:name w:val="Intense Reference"/>
    <w:uiPriority w:val="32"/>
    <w:qFormat/>
    <w:rsid w:val="00C34F43"/>
    <w:rPr>
      <w:rFonts w:ascii="Calibri" w:eastAsia="Times New Roman" w:hAnsi="Calibri" w:cs="Arial"/>
      <w:b/>
      <w:bCs/>
      <w:i/>
      <w:iCs/>
      <w:color w:val="445B19"/>
    </w:rPr>
  </w:style>
  <w:style w:type="character" w:styleId="BookTitle">
    <w:name w:val="Book Title"/>
    <w:uiPriority w:val="33"/>
    <w:qFormat/>
    <w:rsid w:val="00C34F43"/>
    <w:rPr>
      <w:caps/>
      <w:color w:val="445B19"/>
      <w:spacing w:val="5"/>
      <w:u w:color="445B19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34F43"/>
    <w:pPr>
      <w:outlineLvl w:val="9"/>
    </w:pPr>
  </w:style>
  <w:style w:type="character" w:styleId="Hyperlink">
    <w:name w:val="Hyperlink"/>
    <w:uiPriority w:val="99"/>
    <w:unhideWhenUsed/>
    <w:rsid w:val="00CB6C92"/>
    <w:rPr>
      <w:color w:val="6B9F25"/>
      <w:u w:val="single"/>
    </w:rPr>
  </w:style>
  <w:style w:type="character" w:styleId="UnresolvedMention">
    <w:name w:val="Unresolved Mention"/>
    <w:uiPriority w:val="99"/>
    <w:semiHidden/>
    <w:unhideWhenUsed/>
    <w:rsid w:val="00CB6C92"/>
    <w:rPr>
      <w:color w:val="605E5C"/>
      <w:shd w:val="clear" w:color="auto" w:fill="E1DFDD"/>
    </w:rPr>
  </w:style>
  <w:style w:type="character" w:customStyle="1" w:styleId="apple-converted-space">
    <w:name w:val="apple-converted-space"/>
    <w:basedOn w:val="DefaultParagraphFont"/>
    <w:rsid w:val="00CB6C92"/>
  </w:style>
  <w:style w:type="character" w:customStyle="1" w:styleId="style-scope">
    <w:name w:val="style-scope"/>
    <w:basedOn w:val="DefaultParagraphFont"/>
    <w:rsid w:val="008F1CB5"/>
  </w:style>
  <w:style w:type="paragraph" w:styleId="NormalWeb">
    <w:name w:val="Normal (Web)"/>
    <w:basedOn w:val="Normal"/>
    <w:uiPriority w:val="99"/>
    <w:unhideWhenUsed/>
    <w:rsid w:val="00C6730B"/>
    <w:pPr>
      <w:spacing w:before="100" w:beforeAutospacing="1" w:after="100" w:afterAutospacing="1"/>
    </w:pPr>
  </w:style>
  <w:style w:type="character" w:customStyle="1" w:styleId="guilabel">
    <w:name w:val="guilabel"/>
    <w:basedOn w:val="DefaultParagraphFont"/>
    <w:rsid w:val="00C6730B"/>
  </w:style>
  <w:style w:type="character" w:styleId="HTMLCode">
    <w:name w:val="HTML Code"/>
    <w:uiPriority w:val="99"/>
    <w:semiHidden/>
    <w:unhideWhenUsed/>
    <w:rsid w:val="000E173E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8A3FDC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8A3FDC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A3FDC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8A3FDC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367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2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8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10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0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3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05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1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8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3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0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0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0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8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8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8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7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85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0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orums.developer.nvidia.com/t/xubuntu-20-04-focal-fossa-l4t-r32-3-1-custom-image-for-the-jetson-nano/121768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customXml" Target="ink/ink1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github.com/Discombobulated88/Xubuntu-20.04-L4T-32.3.1/releases/download/v1.0/Xubuntu-20.04-l4t-r32.3.1.tar.tbz2" TargetMode="External"/><Relationship Id="rId14" Type="http://schemas.openxmlformats.org/officeDocument/2006/relationships/hyperlink" Target="https://www.youtube.com/redirect?event=video_description&amp;redir_token=QUFFLUhqbFEzWWxHVVhXb3N6S293Nlc4NWRVOHByTjVBQXxBQ3Jtc0trbTJmdlAyZVJ4VEtUcnZScnJEWml0VVR0MHMwY1JWVW43SktRaUtKZGN6eUFwemh1ckNLTVQ0SlZCRUZBR3A3REdfUzFiVDJuS3JFXzhMZVUzNHVITkdzbFNIalhIb1lDTXVfV0ZtRFdsNmFLekp2NA&amp;q=https%3A%2F%2Fwww.balena.io%2Fetcher%2F&amp;v=6WZOlkS4D7c" TargetMode="External"/><Relationship Id="rId22" Type="http://schemas.openxmlformats.org/officeDocument/2006/relationships/hyperlink" Target="https://docs.ros.org/en/foxy/Installation/Ubuntu-Install-Debians.html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shathaalshehri/Desktop/Summer%20Training/Ubuntu&amp;ROS2-in-JetsonNano.dotx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1T12:29:44.95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 24575,'50'0'0,"-13"0"0,23 0 0,-16 0 0,-25 0 0,15 0 0,-18 0 0,18 0 0,-20 0 0,8 0 0,-1 0 0,-1 0 0,8 0 0,-6 0 0,-12 0 0,4 0 0,14 0 0,2 0 0,7 0 0,-7 0 0,0 0 0,-4 0 0,1 0 0,-2 0 0,-8 0 0,4 0 0,-6 0 0,0 0 0,41 6 0,16-4 0,-8 4 0,2-6 0,-54 0 0,1 0 0,12 0 0,-14 0 0,9 0 0,-12 0 0,4 0 0,-1 0 0,14 0 0,-8 0 0,2 0 0,-10 0 0,-3 0 0,-3 2 0,4-1 0,7 2 0,3-3 0,10 0 0,-7 0 0,0 0 0,3 0 0,-6 0 0,11 0 0,-14 0 0,12 0 0,-15 0 0,12 0 0,-16 0 0,7 0 0,-10 0 0,11 0 0,1 0 0,16 0 0,-11 0 0,2 0 0,-14 0 0,9 0 0,-5 0 0,19 0 0,-14 0 0,8 0 0,-8 0 0,-6 0 0,10 0 0,28 0 0,-24 0 0,30 0 0,-26 0 0,-5 0 0,6 0 0,-22 0 0,-2 0 0,-1 0 0,4 0 0,3 0 0,2 0 0,0 0 0,15 0 0,11 0 0,-8 0 0,6 0 0,-31 0 0,5 0 0,-6 0 0,-1 0 0,0 0 0,-2 0 0,1 0 0,-3 0 0,7 0 0,-5 0 0,4 0 0,-7 0 0</inkml:trace>
</inkml:ink>
</file>

<file path=word/theme/theme1.xml><?xml version="1.0" encoding="utf-8"?>
<a:theme xmlns:a="http://schemas.openxmlformats.org/drawingml/2006/main" name="Office Theme">
  <a:themeElements>
    <a:clrScheme name="Green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/>
</file>

<file path=customXml/itemProps1.xml><?xml version="1.0" encoding="utf-8"?>
<ds:datastoreItem xmlns:ds="http://schemas.openxmlformats.org/officeDocument/2006/customXml" ds:itemID="{AA955C53-D24D-7F49-B0D0-B62F05659D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Ubuntu&amp;ROS2-in-JetsonNano.dotx</Template>
  <TotalTime>1</TotalTime>
  <Pages>4</Pages>
  <Words>470</Words>
  <Characters>2681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3145</CharactersWithSpaces>
  <SharedDoc>false</SharedDoc>
  <HLinks>
    <vt:vector size="24" baseType="variant">
      <vt:variant>
        <vt:i4>262144</vt:i4>
      </vt:variant>
      <vt:variant>
        <vt:i4>9</vt:i4>
      </vt:variant>
      <vt:variant>
        <vt:i4>0</vt:i4>
      </vt:variant>
      <vt:variant>
        <vt:i4>5</vt:i4>
      </vt:variant>
      <vt:variant>
        <vt:lpwstr>https://docs.ros.org/en/foxy/Installation/Ubuntu-Install-Debians.html</vt:lpwstr>
      </vt:variant>
      <vt:variant>
        <vt:lpwstr/>
      </vt:variant>
      <vt:variant>
        <vt:i4>3080308</vt:i4>
      </vt:variant>
      <vt:variant>
        <vt:i4>6</vt:i4>
      </vt:variant>
      <vt:variant>
        <vt:i4>0</vt:i4>
      </vt:variant>
      <vt:variant>
        <vt:i4>5</vt:i4>
      </vt:variant>
      <vt:variant>
        <vt:lpwstr>https://www.youtube.com/redirect?event=video_description&amp;redir_token=QUFFLUhqbFEzWWxHVVhXb3N6S293Nlc4NWRVOHByTjVBQXxBQ3Jtc0trbTJmdlAyZVJ4VEtUcnZScnJEWml0VVR0MHMwY1JWVW43SktRaUtKZGN6eUFwemh1ckNLTVQ0SlZCRUZBR3A3REdfUzFiVDJuS3JFXzhMZVUzNHVITkdzbFNIalhIb1lDTXVfV0ZtRFdsNmFLekp2NA&amp;q=https%3A%2F%2Fwww.balena.io%2Fetcher%2F&amp;v=6WZOlkS4D7c</vt:lpwstr>
      </vt:variant>
      <vt:variant>
        <vt:lpwstr/>
      </vt:variant>
      <vt:variant>
        <vt:i4>2490478</vt:i4>
      </vt:variant>
      <vt:variant>
        <vt:i4>3</vt:i4>
      </vt:variant>
      <vt:variant>
        <vt:i4>0</vt:i4>
      </vt:variant>
      <vt:variant>
        <vt:i4>5</vt:i4>
      </vt:variant>
      <vt:variant>
        <vt:lpwstr>https://github.com/Discombobulated88/Xubuntu-20.04-L4T-32.3.1/releases/download/v1.0/Xubuntu-20.04-l4t-r32.3.1.tar.tbz2</vt:lpwstr>
      </vt:variant>
      <vt:variant>
        <vt:lpwstr/>
      </vt:variant>
      <vt:variant>
        <vt:i4>2752631</vt:i4>
      </vt:variant>
      <vt:variant>
        <vt:i4>0</vt:i4>
      </vt:variant>
      <vt:variant>
        <vt:i4>0</vt:i4>
      </vt:variant>
      <vt:variant>
        <vt:i4>5</vt:i4>
      </vt:variant>
      <vt:variant>
        <vt:lpwstr>https://forums.developer.nvidia.com/t/xubuntu-20-04-focal-fossa-l4t-r32-3-1-custom-image-for-the-jetson-nano/121768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شذى سالم محمد الشهري</cp:lastModifiedBy>
  <cp:revision>2</cp:revision>
  <dcterms:created xsi:type="dcterms:W3CDTF">2022-07-21T22:53:00Z</dcterms:created>
  <dcterms:modified xsi:type="dcterms:W3CDTF">2022-07-21T22:53:00Z</dcterms:modified>
</cp:coreProperties>
</file>